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D322D" w:themeColor="text2"/>
          <w:sz w:val="24"/>
          <w:szCs w:val="22"/>
        </w:rPr>
        <w:id w:val="1968695419"/>
        <w:docPartObj>
          <w:docPartGallery w:val="Cover Pages"/>
          <w:docPartUnique/>
        </w:docPartObj>
      </w:sdtPr>
      <w:sdtEndPr>
        <w:rPr>
          <w:rStyle w:val="Tekenkop1"/>
          <w:rFonts w:asciiTheme="majorHAnsi" w:eastAsiaTheme="majorEastAsia" w:hAnsiTheme="majorHAnsi" w:cstheme="majorBidi"/>
          <w:color w:val="3F251D" w:themeColor="accent1"/>
          <w:sz w:val="30"/>
          <w:szCs w:val="30"/>
        </w:rPr>
      </w:sdtEndPr>
      <w:sdtContent>
        <w:p w:rsidR="00153DEE" w:rsidRPr="00865ED4" w:rsidRDefault="00CF7E5C">
          <w:pPr>
            <w:pStyle w:val="Geenafstand"/>
            <w:rPr>
              <w:sz w:val="24"/>
            </w:rPr>
          </w:pPr>
          <w:r w:rsidRPr="00865ED4">
            <w:rPr>
              <w:noProof/>
              <w:lang w:val="en-GB" w:eastAsia="en-GB"/>
            </w:rPr>
            <w:drawing>
              <wp:anchor distT="0" distB="0" distL="114300" distR="114300" simplePos="0" relativeHeight="251662336" behindDoc="1" locked="0" layoutInCell="1" allowOverlap="1" wp14:anchorId="098A0B71" wp14:editId="0FE5A2F4">
                <wp:simplePos x="0" y="0"/>
                <wp:positionH relativeFrom="margin">
                  <wp:posOffset>-1668758</wp:posOffset>
                </wp:positionH>
                <wp:positionV relativeFrom="paragraph">
                  <wp:posOffset>-1007745</wp:posOffset>
                </wp:positionV>
                <wp:extent cx="9816560" cy="6195848"/>
                <wp:effectExtent l="19050" t="0" r="13335" b="174815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816560" cy="61958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3DEE" w:rsidRPr="00865ED4" w:rsidRDefault="00153DEE" w:rsidP="00DA5568"/>
        <w:p w:rsidR="00153DEE" w:rsidRPr="00865ED4" w:rsidRDefault="00153DEE" w:rsidP="00DA5568"/>
        <w:p w:rsidR="00153DEE" w:rsidRPr="00865ED4" w:rsidRDefault="00147087" w:rsidP="00DA5568">
          <w:pPr>
            <w:rPr>
              <w:rStyle w:val="Tekenkop1"/>
            </w:rPr>
          </w:pPr>
          <w:r w:rsidRPr="00865ED4">
            <w:rPr>
              <w:noProof/>
              <w:lang w:val="en-GB" w:eastAsia="en-GB"/>
            </w:rPr>
            <mc:AlternateContent>
              <mc:Choice Requires="wps">
                <w:drawing>
                  <wp:anchor distT="0" distB="0" distL="114300" distR="114300" simplePos="0" relativeHeight="251661312" behindDoc="0" locked="0" layoutInCell="1" allowOverlap="0" wp14:anchorId="77A92741" wp14:editId="2F53E6CB">
                    <wp:simplePos x="0" y="0"/>
                    <wp:positionH relativeFrom="margin">
                      <wp:align>center</wp:align>
                    </wp:positionH>
                    <wp:positionV relativeFrom="margin">
                      <wp:posOffset>6596418</wp:posOffset>
                    </wp:positionV>
                    <wp:extent cx="3943350" cy="1214120"/>
                    <wp:effectExtent l="0" t="0" r="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214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1761513137"/>
                                  <w:dataBinding w:prefixMappings="xmlns:ns0='http://purl.org/dc/elements/1.1/' xmlns:ns1='http://schemas.openxmlformats.org/package/2006/metadata/core-properties' " w:xpath="/ns1:coreProperties[1]/ns0:title[1]" w:storeItemID="{6C3C8BC8-F283-45AE-878A-BAB7291924A1}"/>
                                  <w:text/>
                                </w:sdtPr>
                                <w:sdtContent>
                                  <w:p w:rsidR="00977E66" w:rsidRDefault="00977E66" w:rsidP="00DA5568">
                                    <w:pPr>
                                      <w:pStyle w:val="Titel"/>
                                    </w:pPr>
                                    <w:r>
                                      <w:t>Jij als werknemer</w:t>
                                    </w:r>
                                  </w:p>
                                </w:sdtContent>
                              </w:sdt>
                              <w:p w:rsidR="00977E66" w:rsidRDefault="00977E66" w:rsidP="00DA5568">
                                <w:pPr>
                                  <w:pStyle w:val="Subtitel"/>
                                </w:pPr>
                                <w:sdt>
                                  <w:sdtPr>
                                    <w:alias w:val="Subtitel"/>
                                    <w:tag w:val=""/>
                                    <w:id w:val="857386497"/>
                                    <w:dataBinding w:prefixMappings="xmlns:ns0='http://purl.org/dc/elements/1.1/' xmlns:ns1='http://schemas.openxmlformats.org/package/2006/metadata/core-properties' " w:xpath="/ns1:coreProperties[1]/ns0:subject[1]" w:storeItemID="{6C3C8BC8-F283-45AE-878A-BAB7291924A1}"/>
                                    <w:text/>
                                  </w:sdtPr>
                                  <w:sdtContent>
                                    <w:r>
                                      <w:t>Buco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95000</wp14:pctWidth>
                    </wp14:sizeRelH>
                    <wp14:sizeRelV relativeFrom="margin">
                      <wp14:pctHeight>0</wp14:pctHeight>
                    </wp14:sizeRelV>
                  </wp:anchor>
                </w:drawing>
              </mc:Choice>
              <mc:Fallback>
                <w:pict>
                  <v:shapetype w14:anchorId="77A92741" id="_x0000_t202" coordsize="21600,21600" o:spt="202" path="m,l,21600r21600,l21600,xe">
                    <v:stroke joinstyle="miter"/>
                    <v:path gradientshapeok="t" o:connecttype="rect"/>
                  </v:shapetype>
                  <v:shape id="Tekstvak 21" o:spid="_x0000_s1026" type="#_x0000_t202" style="position:absolute;left:0;text-align:left;margin-left:0;margin-top:519.4pt;width:310.5pt;height:95.6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" o:allowoverlap="f" filled="f" stroked="f" strokeweight=".5pt">
                    <v:textbox inset="0,0,0,0">
                      <w:txbxContent>
                        <w:sdt>
                          <w:sdtPr>
                            <w:alias w:val="Titel"/>
                            <w:tag w:val=""/>
                            <w:id w:val="-1761513137"/>
                            <w:dataBinding w:prefixMappings="xmlns:ns0='http://purl.org/dc/elements/1.1/' xmlns:ns1='http://schemas.openxmlformats.org/package/2006/metadata/core-properties' " w:xpath="/ns1:coreProperties[1]/ns0:title[1]" w:storeItemID="{6C3C8BC8-F283-45AE-878A-BAB7291924A1}"/>
                            <w:text/>
                          </w:sdtPr>
                          <w:sdtContent>
                            <w:p w:rsidR="00977E66" w:rsidRDefault="00977E66" w:rsidP="00DA5568">
                              <w:pPr>
                                <w:pStyle w:val="Titel"/>
                              </w:pPr>
                              <w:r>
                                <w:t>Jij als werknemer</w:t>
                              </w:r>
                            </w:p>
                          </w:sdtContent>
                        </w:sdt>
                        <w:p w:rsidR="00977E66" w:rsidRDefault="00977E66" w:rsidP="00DA5568">
                          <w:pPr>
                            <w:pStyle w:val="Subtitel"/>
                          </w:pPr>
                          <w:sdt>
                            <w:sdtPr>
                              <w:alias w:val="Subtitel"/>
                              <w:tag w:val=""/>
                              <w:id w:val="857386497"/>
                              <w:dataBinding w:prefixMappings="xmlns:ns0='http://purl.org/dc/elements/1.1/' xmlns:ns1='http://schemas.openxmlformats.org/package/2006/metadata/core-properties' " w:xpath="/ns1:coreProperties[1]/ns0:subject[1]" w:storeItemID="{6C3C8BC8-F283-45AE-878A-BAB7291924A1}"/>
                              <w:text/>
                            </w:sdtPr>
                            <w:sdtContent>
                              <w:r>
                                <w:t>Buco</w:t>
                              </w:r>
                            </w:sdtContent>
                          </w:sdt>
                        </w:p>
                      </w:txbxContent>
                    </v:textbox>
                    <w10:wrap type="square" anchorx="margin" anchory="margin"/>
                  </v:shape>
                </w:pict>
              </mc:Fallback>
            </mc:AlternateContent>
          </w:r>
          <w:r w:rsidRPr="00865ED4">
            <w:rPr>
              <w:noProof/>
              <w:lang w:val="en-GB" w:eastAsia="en-GB"/>
            </w:rPr>
            <mc:AlternateContent>
              <mc:Choice Requires="wps">
                <w:drawing>
                  <wp:anchor distT="0" distB="0" distL="114300" distR="114300" simplePos="0" relativeHeight="251660288" behindDoc="0" locked="0" layoutInCell="1" allowOverlap="0" wp14:anchorId="40C9CF17" wp14:editId="191A7AED">
                    <wp:simplePos x="0" y="0"/>
                    <wp:positionH relativeFrom="margin">
                      <wp:align>left</wp:align>
                    </wp:positionH>
                    <wp:positionV relativeFrom="margin">
                      <wp:posOffset>8090023</wp:posOffset>
                    </wp:positionV>
                    <wp:extent cx="5271135" cy="413385"/>
                    <wp:effectExtent l="0" t="0" r="5715" b="5715"/>
                    <wp:wrapSquare wrapText="bothSides"/>
                    <wp:docPr id="20" name="Tekstvak 20"/>
                    <wp:cNvGraphicFramePr/>
                    <a:graphic xmlns:a="http://schemas.openxmlformats.org/drawingml/2006/main">
                      <a:graphicData uri="http://schemas.microsoft.com/office/word/2010/wordprocessingShape">
                        <wps:wsp>
                          <wps:cNvSpPr txBox="1"/>
                          <wps:spPr>
                            <a:xfrm>
                              <a:off x="0" y="0"/>
                              <a:ext cx="5271135" cy="413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E66" w:rsidRPr="00F51D02" w:rsidRDefault="00977E66" w:rsidP="00DA5568">
                                <w:pPr>
                                  <w:pStyle w:val="Contactgegevens"/>
                                  <w:rPr>
                                    <w:lang w:val="en-GB"/>
                                  </w:rPr>
                                </w:pPr>
                                <w:sdt>
                                  <w:sdtPr>
                                    <w:rPr>
                                      <w:lang w:val="en-GB"/>
                                    </w:rPr>
                                    <w:alias w:val="Naam"/>
                                    <w:tag w:val=""/>
                                    <w:id w:val="-911995409"/>
                                    <w:dataBinding w:prefixMappings="xmlns:ns0='http://purl.org/dc/elements/1.1/' xmlns:ns1='http://schemas.openxmlformats.org/package/2006/metadata/core-properties' " w:xpath="/ns1:coreProperties[1]/ns0:creator[1]" w:storeItemID="{6C3C8BC8-F283-45AE-878A-BAB7291924A1}"/>
                                    <w:text/>
                                  </w:sdtPr>
                                  <w:sdtContent>
                                    <w:r w:rsidRPr="00F51D02">
                                      <w:rPr>
                                        <w:lang w:val="en-GB"/>
                                      </w:rPr>
                                      <w:t>Rebecca Broens</w:t>
                                    </w:r>
                                  </w:sdtContent>
                                </w:sdt>
                                <w:r w:rsidRPr="00F51D02">
                                  <w:rPr>
                                    <w:lang w:val="en-GB"/>
                                  </w:rPr>
                                  <w:t>| </w:t>
                                </w:r>
                                <w:sdt>
                                  <w:sdtPr>
                                    <w:rPr>
                                      <w:lang w:val="en-GB"/>
                                    </w:rPr>
                                    <w:alias w:val="Cursustitel"/>
                                    <w:tag w:val=""/>
                                    <w:id w:val="-948851368"/>
                                    <w:dataBinding w:prefixMappings="xmlns:ns0='http://purl.org/dc/elements/1.1/' xmlns:ns1='http://schemas.openxmlformats.org/package/2006/metadata/core-properties' " w:xpath="/ns1:coreProperties[1]/ns1:keywords[1]" w:storeItemID="{6C3C8BC8-F283-45AE-878A-BAB7291924A1}"/>
                                    <w:text/>
                                  </w:sdtPr>
                                  <w:sdtContent>
                                    <w:r>
                                      <w:rPr>
                                        <w:lang w:val="en-GB"/>
                                      </w:rPr>
                                      <w:t>Summa College ICT</w:t>
                                    </w:r>
                                  </w:sdtContent>
                                </w:sdt>
                                <w:r w:rsidRPr="00F51D02">
                                  <w:rPr>
                                    <w:lang w:val="en-GB"/>
                                  </w:rPr>
                                  <w:t> | </w:t>
                                </w:r>
                                <w:sdt>
                                  <w:sdtPr>
                                    <w:rPr>
                                      <w:lang w:val="en-GB"/>
                                    </w:rPr>
                                    <w:alias w:val="Datum"/>
                                    <w:tag w:val=""/>
                                    <w:id w:val="2124883260"/>
                                    <w:dataBinding w:prefixMappings="xmlns:ns0='http://schemas.microsoft.com/office/2006/coverPageProps' " w:xpath="/ns0:CoverPageProperties[1]/ns0:PublishDate[1]" w:storeItemID="{55AF091B-3C7A-41E3-B477-F2FDAA23CFDA}"/>
                                    <w:date w:fullDate="2017-02-15T00:00:00Z">
                                      <w:dateFormat w:val="d MMMM yyyy"/>
                                      <w:lid w:val="nl-NL"/>
                                      <w:storeMappedDataAs w:val="dateTime"/>
                                      <w:calendar w:val="gregorian"/>
                                    </w:date>
                                  </w:sdtPr>
                                  <w:sdtContent>
                                    <w:r w:rsidRPr="00F51D02">
                                      <w:rPr>
                                        <w:lang w:val="en-GB"/>
                                      </w:rPr>
                                      <w:t xml:space="preserve">15 </w:t>
                                    </w:r>
                                    <w:proofErr w:type="spellStart"/>
                                    <w:r w:rsidRPr="00F51D02">
                                      <w:rPr>
                                        <w:lang w:val="en-GB"/>
                                      </w:rPr>
                                      <w:t>februari</w:t>
                                    </w:r>
                                    <w:proofErr w:type="spellEnd"/>
                                    <w:r w:rsidRPr="00F51D02">
                                      <w:rPr>
                                        <w:lang w:val="en-GB"/>
                                      </w:rPr>
                                      <w:t xml:space="preserve"> 2017</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9CF17" id="Tekstvak 20" o:spid="_x0000_s1027" type="#_x0000_t202" style="position:absolute;left:0;text-align:left;margin-left:0;margin-top:637pt;width:415.05pt;height:32.5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" o:allowoverlap="f" filled="f" stroked="f" strokeweight=".5pt">
                    <v:textbox inset="0,,0">
                      <w:txbxContent>
                        <w:p w:rsidR="00977E66" w:rsidRPr="00F51D02" w:rsidRDefault="00977E66" w:rsidP="00DA5568">
                          <w:pPr>
                            <w:pStyle w:val="Contactgegevens"/>
                            <w:rPr>
                              <w:lang w:val="en-GB"/>
                            </w:rPr>
                          </w:pPr>
                          <w:sdt>
                            <w:sdtPr>
                              <w:rPr>
                                <w:lang w:val="en-GB"/>
                              </w:rPr>
                              <w:alias w:val="Naam"/>
                              <w:tag w:val=""/>
                              <w:id w:val="-911995409"/>
                              <w:dataBinding w:prefixMappings="xmlns:ns0='http://purl.org/dc/elements/1.1/' xmlns:ns1='http://schemas.openxmlformats.org/package/2006/metadata/core-properties' " w:xpath="/ns1:coreProperties[1]/ns0:creator[1]" w:storeItemID="{6C3C8BC8-F283-45AE-878A-BAB7291924A1}"/>
                              <w:text/>
                            </w:sdtPr>
                            <w:sdtContent>
                              <w:r w:rsidRPr="00F51D02">
                                <w:rPr>
                                  <w:lang w:val="en-GB"/>
                                </w:rPr>
                                <w:t>Rebecca Broens</w:t>
                              </w:r>
                            </w:sdtContent>
                          </w:sdt>
                          <w:r w:rsidRPr="00F51D02">
                            <w:rPr>
                              <w:lang w:val="en-GB"/>
                            </w:rPr>
                            <w:t>| </w:t>
                          </w:r>
                          <w:sdt>
                            <w:sdtPr>
                              <w:rPr>
                                <w:lang w:val="en-GB"/>
                              </w:rPr>
                              <w:alias w:val="Cursustitel"/>
                              <w:tag w:val=""/>
                              <w:id w:val="-948851368"/>
                              <w:dataBinding w:prefixMappings="xmlns:ns0='http://purl.org/dc/elements/1.1/' xmlns:ns1='http://schemas.openxmlformats.org/package/2006/metadata/core-properties' " w:xpath="/ns1:coreProperties[1]/ns1:keywords[1]" w:storeItemID="{6C3C8BC8-F283-45AE-878A-BAB7291924A1}"/>
                              <w:text/>
                            </w:sdtPr>
                            <w:sdtContent>
                              <w:r>
                                <w:rPr>
                                  <w:lang w:val="en-GB"/>
                                </w:rPr>
                                <w:t>Summa College ICT</w:t>
                              </w:r>
                            </w:sdtContent>
                          </w:sdt>
                          <w:r w:rsidRPr="00F51D02">
                            <w:rPr>
                              <w:lang w:val="en-GB"/>
                            </w:rPr>
                            <w:t> | </w:t>
                          </w:r>
                          <w:sdt>
                            <w:sdtPr>
                              <w:rPr>
                                <w:lang w:val="en-GB"/>
                              </w:rPr>
                              <w:alias w:val="Datum"/>
                              <w:tag w:val=""/>
                              <w:id w:val="2124883260"/>
                              <w:dataBinding w:prefixMappings="xmlns:ns0='http://schemas.microsoft.com/office/2006/coverPageProps' " w:xpath="/ns0:CoverPageProperties[1]/ns0:PublishDate[1]" w:storeItemID="{55AF091B-3C7A-41E3-B477-F2FDAA23CFDA}"/>
                              <w:date w:fullDate="2017-02-15T00:00:00Z">
                                <w:dateFormat w:val="d MMMM yyyy"/>
                                <w:lid w:val="nl-NL"/>
                                <w:storeMappedDataAs w:val="dateTime"/>
                                <w:calendar w:val="gregorian"/>
                              </w:date>
                            </w:sdtPr>
                            <w:sdtContent>
                              <w:r w:rsidRPr="00F51D02">
                                <w:rPr>
                                  <w:lang w:val="en-GB"/>
                                </w:rPr>
                                <w:t xml:space="preserve">15 </w:t>
                              </w:r>
                              <w:proofErr w:type="spellStart"/>
                              <w:r w:rsidRPr="00F51D02">
                                <w:rPr>
                                  <w:lang w:val="en-GB"/>
                                </w:rPr>
                                <w:t>februari</w:t>
                              </w:r>
                              <w:proofErr w:type="spellEnd"/>
                              <w:r w:rsidRPr="00F51D02">
                                <w:rPr>
                                  <w:lang w:val="en-GB"/>
                                </w:rPr>
                                <w:t xml:space="preserve"> 2017</w:t>
                              </w:r>
                            </w:sdtContent>
                          </w:sdt>
                        </w:p>
                      </w:txbxContent>
                    </v:textbox>
                    <w10:wrap type="square" anchorx="margin" anchory="margin"/>
                  </v:shape>
                </w:pict>
              </mc:Fallback>
            </mc:AlternateContent>
          </w:r>
          <w:r w:rsidR="00153DEE" w:rsidRPr="00865ED4">
            <w:rPr>
              <w:rStyle w:val="Tekenkop1"/>
            </w:rPr>
            <w:br w:type="page"/>
          </w:r>
        </w:p>
      </w:sdtContent>
    </w:sdt>
    <w:p w:rsidR="00710AB9" w:rsidRPr="00865ED4" w:rsidRDefault="00147087" w:rsidP="00DA5568">
      <w:pPr>
        <w:pStyle w:val="kop10"/>
      </w:pPr>
      <w:bookmarkStart w:id="0" w:name="_Toc475088849"/>
      <w:bookmarkStart w:id="1" w:name="_Toc475098371"/>
      <w:bookmarkStart w:id="2" w:name="_Toc478716348"/>
      <w:r w:rsidRPr="00865ED4">
        <w:lastRenderedPageBreak/>
        <w:t>Voorwoord</w:t>
      </w:r>
      <w:bookmarkEnd w:id="0"/>
      <w:bookmarkEnd w:id="1"/>
      <w:bookmarkEnd w:id="2"/>
    </w:p>
    <w:p w:rsidR="008B5F36" w:rsidRPr="00865ED4" w:rsidRDefault="006A77BC" w:rsidP="006A77BC">
      <w:pPr>
        <w:ind w:left="0"/>
      </w:pPr>
      <w:r>
        <w:t xml:space="preserve">Dit document neemt onderdeel uit de BUCO-lessen op het Summa College ICT. Het document is opgesteld door Rebecca Broens in het tweede leerjaar van de opleiding Applicatieontwikkelaar. </w:t>
      </w:r>
    </w:p>
    <w:p w:rsidR="002561A3" w:rsidRPr="00865ED4" w:rsidRDefault="002561A3" w:rsidP="00DA5568"/>
    <w:sdt>
      <w:sdtPr>
        <w:rPr>
          <w:rFonts w:asciiTheme="minorHAnsi" w:eastAsiaTheme="minorEastAsia" w:hAnsiTheme="minorHAnsi" w:cstheme="minorBidi"/>
          <w:color w:val="4D322D" w:themeColor="text2"/>
          <w:sz w:val="22"/>
          <w:szCs w:val="22"/>
          <w:lang w:val="nl-NL" w:eastAsia="nl-NL"/>
        </w:rPr>
        <w:id w:val="-257066715"/>
        <w:docPartObj>
          <w:docPartGallery w:val="Table of Contents"/>
          <w:docPartUnique/>
        </w:docPartObj>
      </w:sdtPr>
      <w:sdtEndPr>
        <w:rPr>
          <w:b/>
          <w:bCs/>
        </w:rPr>
      </w:sdtEndPr>
      <w:sdtContent>
        <w:p w:rsidR="001431AD" w:rsidRPr="006A77BC" w:rsidRDefault="001431AD">
          <w:pPr>
            <w:pStyle w:val="Kopvaninhoudsopgave"/>
            <w:rPr>
              <w:lang w:val="nl-NL"/>
            </w:rPr>
          </w:pPr>
          <w:r>
            <w:rPr>
              <w:lang w:val="nl-NL"/>
            </w:rPr>
            <w:t>Inhoudsopgave</w:t>
          </w:r>
        </w:p>
        <w:p w:rsidR="006A77BC" w:rsidRDefault="001431AD">
          <w:pPr>
            <w:pStyle w:val="Inhopg1"/>
            <w:rPr>
              <w:noProof/>
              <w:color w:val="auto"/>
              <w:lang w:val="en-GB" w:eastAsia="en-GB"/>
            </w:rPr>
          </w:pPr>
          <w:r>
            <w:fldChar w:fldCharType="begin"/>
          </w:r>
          <w:r>
            <w:instrText xml:space="preserve"> TOC \o "1-3" \h \z \u </w:instrText>
          </w:r>
          <w:r>
            <w:fldChar w:fldCharType="separate"/>
          </w:r>
          <w:hyperlink w:anchor="_Toc478716348" w:history="1">
            <w:r w:rsidR="006A77BC" w:rsidRPr="006D2B0E">
              <w:rPr>
                <w:rStyle w:val="Hyperlink"/>
                <w:noProof/>
              </w:rPr>
              <w:t>Voorwoord</w:t>
            </w:r>
            <w:r w:rsidR="006A77BC">
              <w:rPr>
                <w:noProof/>
                <w:webHidden/>
              </w:rPr>
              <w:tab/>
            </w:r>
            <w:r w:rsidR="006A77BC">
              <w:rPr>
                <w:noProof/>
                <w:webHidden/>
              </w:rPr>
              <w:tab/>
            </w:r>
            <w:r w:rsidR="006A77BC">
              <w:rPr>
                <w:noProof/>
                <w:webHidden/>
              </w:rPr>
              <w:fldChar w:fldCharType="begin"/>
            </w:r>
            <w:r w:rsidR="006A77BC">
              <w:rPr>
                <w:noProof/>
                <w:webHidden/>
              </w:rPr>
              <w:instrText xml:space="preserve"> PAGEREF _Toc478716348 \h </w:instrText>
            </w:r>
            <w:r w:rsidR="006A77BC">
              <w:rPr>
                <w:noProof/>
                <w:webHidden/>
              </w:rPr>
            </w:r>
            <w:r w:rsidR="006A77BC">
              <w:rPr>
                <w:noProof/>
                <w:webHidden/>
              </w:rPr>
              <w:fldChar w:fldCharType="separate"/>
            </w:r>
            <w:r w:rsidR="006A77BC">
              <w:rPr>
                <w:noProof/>
                <w:webHidden/>
              </w:rPr>
              <w:t>1</w:t>
            </w:r>
            <w:r w:rsidR="006A77BC">
              <w:rPr>
                <w:noProof/>
                <w:webHidden/>
              </w:rPr>
              <w:fldChar w:fldCharType="end"/>
            </w:r>
          </w:hyperlink>
        </w:p>
        <w:p w:rsidR="006A77BC" w:rsidRDefault="00977E66">
          <w:pPr>
            <w:pStyle w:val="Inhopg1"/>
            <w:rPr>
              <w:noProof/>
              <w:color w:val="auto"/>
              <w:lang w:val="en-GB" w:eastAsia="en-GB"/>
            </w:rPr>
          </w:pPr>
          <w:hyperlink w:anchor="_Toc478716349" w:history="1">
            <w:r w:rsidR="006A77BC" w:rsidRPr="006D2B0E">
              <w:rPr>
                <w:rStyle w:val="Hyperlink"/>
                <w:noProof/>
              </w:rPr>
              <w:t>Inleiding</w:t>
            </w:r>
            <w:r w:rsidR="006A77BC">
              <w:rPr>
                <w:noProof/>
                <w:webHidden/>
              </w:rPr>
              <w:tab/>
            </w:r>
            <w:r w:rsidR="006A77BC">
              <w:rPr>
                <w:noProof/>
                <w:webHidden/>
              </w:rPr>
              <w:tab/>
            </w:r>
            <w:r w:rsidR="006A77BC">
              <w:rPr>
                <w:noProof/>
                <w:webHidden/>
              </w:rPr>
              <w:fldChar w:fldCharType="begin"/>
            </w:r>
            <w:r w:rsidR="006A77BC">
              <w:rPr>
                <w:noProof/>
                <w:webHidden/>
              </w:rPr>
              <w:instrText xml:space="preserve"> PAGEREF _Toc478716349 \h </w:instrText>
            </w:r>
            <w:r w:rsidR="006A77BC">
              <w:rPr>
                <w:noProof/>
                <w:webHidden/>
              </w:rPr>
            </w:r>
            <w:r w:rsidR="006A77BC">
              <w:rPr>
                <w:noProof/>
                <w:webHidden/>
              </w:rPr>
              <w:fldChar w:fldCharType="separate"/>
            </w:r>
            <w:r w:rsidR="006A77BC">
              <w:rPr>
                <w:noProof/>
                <w:webHidden/>
              </w:rPr>
              <w:t>1</w:t>
            </w:r>
            <w:r w:rsidR="006A77BC">
              <w:rPr>
                <w:noProof/>
                <w:webHidden/>
              </w:rPr>
              <w:fldChar w:fldCharType="end"/>
            </w:r>
          </w:hyperlink>
        </w:p>
        <w:p w:rsidR="006A77BC" w:rsidRDefault="00977E66">
          <w:pPr>
            <w:pStyle w:val="Inhopg1"/>
            <w:rPr>
              <w:noProof/>
              <w:color w:val="auto"/>
              <w:lang w:val="en-GB" w:eastAsia="en-GB"/>
            </w:rPr>
          </w:pPr>
          <w:hyperlink w:anchor="_Toc478716350" w:history="1">
            <w:r w:rsidR="006A77BC" w:rsidRPr="006D2B0E">
              <w:rPr>
                <w:rStyle w:val="Hyperlink"/>
                <w:noProof/>
              </w:rPr>
              <w:t>Hoofdstuk 1: interesses</w:t>
            </w:r>
            <w:r w:rsidR="006A77BC">
              <w:rPr>
                <w:noProof/>
                <w:webHidden/>
              </w:rPr>
              <w:tab/>
            </w:r>
            <w:r w:rsidR="006A77BC">
              <w:rPr>
                <w:noProof/>
                <w:webHidden/>
              </w:rPr>
              <w:tab/>
            </w:r>
            <w:r w:rsidR="006A77BC">
              <w:rPr>
                <w:noProof/>
                <w:webHidden/>
              </w:rPr>
              <w:fldChar w:fldCharType="begin"/>
            </w:r>
            <w:r w:rsidR="006A77BC">
              <w:rPr>
                <w:noProof/>
                <w:webHidden/>
              </w:rPr>
              <w:instrText xml:space="preserve"> PAGEREF _Toc478716350 \h </w:instrText>
            </w:r>
            <w:r w:rsidR="006A77BC">
              <w:rPr>
                <w:noProof/>
                <w:webHidden/>
              </w:rPr>
            </w:r>
            <w:r w:rsidR="006A77BC">
              <w:rPr>
                <w:noProof/>
                <w:webHidden/>
              </w:rPr>
              <w:fldChar w:fldCharType="separate"/>
            </w:r>
            <w:r w:rsidR="006A77BC">
              <w:rPr>
                <w:noProof/>
                <w:webHidden/>
              </w:rPr>
              <w:t>2</w:t>
            </w:r>
            <w:r w:rsidR="006A77BC">
              <w:rPr>
                <w:noProof/>
                <w:webHidden/>
              </w:rPr>
              <w:fldChar w:fldCharType="end"/>
            </w:r>
          </w:hyperlink>
        </w:p>
        <w:p w:rsidR="006A77BC" w:rsidRDefault="00977E66">
          <w:pPr>
            <w:pStyle w:val="Inhopg1"/>
            <w:rPr>
              <w:noProof/>
              <w:color w:val="auto"/>
              <w:lang w:val="en-GB" w:eastAsia="en-GB"/>
            </w:rPr>
          </w:pPr>
          <w:hyperlink w:anchor="_Toc478716351" w:history="1">
            <w:r w:rsidR="006A77BC" w:rsidRPr="006D2B0E">
              <w:rPr>
                <w:rStyle w:val="Hyperlink"/>
                <w:noProof/>
              </w:rPr>
              <w:t>Hoofdstuk 2: solliciteren</w:t>
            </w:r>
            <w:r w:rsidR="006A77BC">
              <w:rPr>
                <w:noProof/>
                <w:webHidden/>
              </w:rPr>
              <w:tab/>
            </w:r>
            <w:r w:rsidR="006A77BC">
              <w:rPr>
                <w:noProof/>
                <w:webHidden/>
              </w:rPr>
              <w:tab/>
            </w:r>
            <w:r w:rsidR="006A77BC">
              <w:rPr>
                <w:noProof/>
                <w:webHidden/>
              </w:rPr>
              <w:fldChar w:fldCharType="begin"/>
            </w:r>
            <w:r w:rsidR="006A77BC">
              <w:rPr>
                <w:noProof/>
                <w:webHidden/>
              </w:rPr>
              <w:instrText xml:space="preserve"> PAGEREF _Toc478716351 \h </w:instrText>
            </w:r>
            <w:r w:rsidR="006A77BC">
              <w:rPr>
                <w:noProof/>
                <w:webHidden/>
              </w:rPr>
            </w:r>
            <w:r w:rsidR="006A77BC">
              <w:rPr>
                <w:noProof/>
                <w:webHidden/>
              </w:rPr>
              <w:fldChar w:fldCharType="separate"/>
            </w:r>
            <w:r w:rsidR="006A77BC">
              <w:rPr>
                <w:noProof/>
                <w:webHidden/>
              </w:rPr>
              <w:t>3</w:t>
            </w:r>
            <w:r w:rsidR="006A77BC">
              <w:rPr>
                <w:noProof/>
                <w:webHidden/>
              </w:rPr>
              <w:fldChar w:fldCharType="end"/>
            </w:r>
          </w:hyperlink>
        </w:p>
        <w:p w:rsidR="006A77BC" w:rsidRDefault="00977E66">
          <w:pPr>
            <w:pStyle w:val="Inhopg1"/>
            <w:rPr>
              <w:noProof/>
              <w:color w:val="auto"/>
              <w:lang w:val="en-GB" w:eastAsia="en-GB"/>
            </w:rPr>
          </w:pPr>
          <w:hyperlink w:anchor="_Toc478716352" w:history="1">
            <w:r w:rsidR="006A77BC" w:rsidRPr="006D2B0E">
              <w:rPr>
                <w:rStyle w:val="Hyperlink"/>
                <w:noProof/>
              </w:rPr>
              <w:t>Hoofdstuk 3: rechten en plichten</w:t>
            </w:r>
            <w:r w:rsidR="006A77BC">
              <w:rPr>
                <w:noProof/>
                <w:webHidden/>
              </w:rPr>
              <w:tab/>
            </w:r>
            <w:r w:rsidR="006A77BC">
              <w:rPr>
                <w:noProof/>
                <w:webHidden/>
              </w:rPr>
              <w:tab/>
            </w:r>
            <w:r w:rsidR="006A77BC">
              <w:rPr>
                <w:noProof/>
                <w:webHidden/>
              </w:rPr>
              <w:fldChar w:fldCharType="begin"/>
            </w:r>
            <w:r w:rsidR="006A77BC">
              <w:rPr>
                <w:noProof/>
                <w:webHidden/>
              </w:rPr>
              <w:instrText xml:space="preserve"> PAGEREF _Toc478716352 \h </w:instrText>
            </w:r>
            <w:r w:rsidR="006A77BC">
              <w:rPr>
                <w:noProof/>
                <w:webHidden/>
              </w:rPr>
            </w:r>
            <w:r w:rsidR="006A77BC">
              <w:rPr>
                <w:noProof/>
                <w:webHidden/>
              </w:rPr>
              <w:fldChar w:fldCharType="separate"/>
            </w:r>
            <w:r w:rsidR="006A77BC">
              <w:rPr>
                <w:noProof/>
                <w:webHidden/>
              </w:rPr>
              <w:t>4</w:t>
            </w:r>
            <w:r w:rsidR="006A77BC">
              <w:rPr>
                <w:noProof/>
                <w:webHidden/>
              </w:rPr>
              <w:fldChar w:fldCharType="end"/>
            </w:r>
          </w:hyperlink>
        </w:p>
        <w:p w:rsidR="006A77BC" w:rsidRDefault="00977E66">
          <w:pPr>
            <w:pStyle w:val="Inhopg1"/>
            <w:rPr>
              <w:noProof/>
              <w:color w:val="auto"/>
              <w:lang w:val="en-GB" w:eastAsia="en-GB"/>
            </w:rPr>
          </w:pPr>
          <w:hyperlink w:anchor="_Toc478716360" w:history="1">
            <w:r w:rsidR="006A77BC" w:rsidRPr="006D2B0E">
              <w:rPr>
                <w:rStyle w:val="Hyperlink"/>
                <w:noProof/>
              </w:rPr>
              <w:t>Hoofdstuk 4: bedrijfsethiek</w:t>
            </w:r>
            <w:r w:rsidR="006A77BC">
              <w:rPr>
                <w:noProof/>
                <w:webHidden/>
              </w:rPr>
              <w:tab/>
            </w:r>
            <w:r w:rsidR="006A77BC">
              <w:rPr>
                <w:noProof/>
                <w:webHidden/>
              </w:rPr>
              <w:tab/>
            </w:r>
            <w:r w:rsidR="006A77BC">
              <w:rPr>
                <w:noProof/>
                <w:webHidden/>
              </w:rPr>
              <w:fldChar w:fldCharType="begin"/>
            </w:r>
            <w:r w:rsidR="006A77BC">
              <w:rPr>
                <w:noProof/>
                <w:webHidden/>
              </w:rPr>
              <w:instrText xml:space="preserve"> PAGEREF _Toc478716360 \h </w:instrText>
            </w:r>
            <w:r w:rsidR="006A77BC">
              <w:rPr>
                <w:noProof/>
                <w:webHidden/>
              </w:rPr>
            </w:r>
            <w:r w:rsidR="006A77BC">
              <w:rPr>
                <w:noProof/>
                <w:webHidden/>
              </w:rPr>
              <w:fldChar w:fldCharType="separate"/>
            </w:r>
            <w:r w:rsidR="006A77BC">
              <w:rPr>
                <w:noProof/>
                <w:webHidden/>
              </w:rPr>
              <w:t>7</w:t>
            </w:r>
            <w:r w:rsidR="006A77BC">
              <w:rPr>
                <w:noProof/>
                <w:webHidden/>
              </w:rPr>
              <w:fldChar w:fldCharType="end"/>
            </w:r>
          </w:hyperlink>
        </w:p>
        <w:p w:rsidR="006A77BC" w:rsidRDefault="00977E66">
          <w:pPr>
            <w:pStyle w:val="Inhopg1"/>
            <w:rPr>
              <w:noProof/>
              <w:color w:val="auto"/>
              <w:lang w:val="en-GB" w:eastAsia="en-GB"/>
            </w:rPr>
          </w:pPr>
          <w:hyperlink w:anchor="_Toc478716366" w:history="1">
            <w:r w:rsidR="006A77BC" w:rsidRPr="006D2B0E">
              <w:rPr>
                <w:rStyle w:val="Hyperlink"/>
                <w:noProof/>
              </w:rPr>
              <w:t>Hoofdstuk 5: gezondheid</w:t>
            </w:r>
            <w:r w:rsidR="006A77BC">
              <w:rPr>
                <w:noProof/>
                <w:webHidden/>
              </w:rPr>
              <w:tab/>
            </w:r>
            <w:r w:rsidR="006A77BC">
              <w:rPr>
                <w:noProof/>
                <w:webHidden/>
              </w:rPr>
              <w:tab/>
            </w:r>
            <w:r w:rsidR="006A77BC">
              <w:rPr>
                <w:noProof/>
                <w:webHidden/>
              </w:rPr>
              <w:fldChar w:fldCharType="begin"/>
            </w:r>
            <w:r w:rsidR="006A77BC">
              <w:rPr>
                <w:noProof/>
                <w:webHidden/>
              </w:rPr>
              <w:instrText xml:space="preserve"> PAGEREF _Toc478716366 \h </w:instrText>
            </w:r>
            <w:r w:rsidR="006A77BC">
              <w:rPr>
                <w:noProof/>
                <w:webHidden/>
              </w:rPr>
            </w:r>
            <w:r w:rsidR="006A77BC">
              <w:rPr>
                <w:noProof/>
                <w:webHidden/>
              </w:rPr>
              <w:fldChar w:fldCharType="separate"/>
            </w:r>
            <w:r w:rsidR="006A77BC">
              <w:rPr>
                <w:noProof/>
                <w:webHidden/>
              </w:rPr>
              <w:t>10</w:t>
            </w:r>
            <w:r w:rsidR="006A77BC">
              <w:rPr>
                <w:noProof/>
                <w:webHidden/>
              </w:rPr>
              <w:fldChar w:fldCharType="end"/>
            </w:r>
          </w:hyperlink>
        </w:p>
        <w:p w:rsidR="006A77BC" w:rsidRDefault="00977E66">
          <w:pPr>
            <w:pStyle w:val="Inhopg1"/>
            <w:rPr>
              <w:noProof/>
              <w:color w:val="auto"/>
              <w:lang w:val="en-GB" w:eastAsia="en-GB"/>
            </w:rPr>
          </w:pPr>
          <w:hyperlink w:anchor="_Toc478716370" w:history="1">
            <w:r w:rsidR="006A77BC" w:rsidRPr="006D2B0E">
              <w:rPr>
                <w:rStyle w:val="Hyperlink"/>
                <w:noProof/>
              </w:rPr>
              <w:t>Hoofdstuk 6: jouw toekomst</w:t>
            </w:r>
            <w:r w:rsidR="006A77BC">
              <w:rPr>
                <w:noProof/>
                <w:webHidden/>
              </w:rPr>
              <w:tab/>
            </w:r>
            <w:r w:rsidR="006A77BC">
              <w:rPr>
                <w:noProof/>
                <w:webHidden/>
              </w:rPr>
              <w:tab/>
            </w:r>
            <w:r w:rsidR="006A77BC">
              <w:rPr>
                <w:noProof/>
                <w:webHidden/>
              </w:rPr>
              <w:fldChar w:fldCharType="begin"/>
            </w:r>
            <w:r w:rsidR="006A77BC">
              <w:rPr>
                <w:noProof/>
                <w:webHidden/>
              </w:rPr>
              <w:instrText xml:space="preserve"> PAGEREF _Toc478716370 \h </w:instrText>
            </w:r>
            <w:r w:rsidR="006A77BC">
              <w:rPr>
                <w:noProof/>
                <w:webHidden/>
              </w:rPr>
            </w:r>
            <w:r w:rsidR="006A77BC">
              <w:rPr>
                <w:noProof/>
                <w:webHidden/>
              </w:rPr>
              <w:fldChar w:fldCharType="separate"/>
            </w:r>
            <w:r w:rsidR="006A77BC">
              <w:rPr>
                <w:noProof/>
                <w:webHidden/>
              </w:rPr>
              <w:t>12</w:t>
            </w:r>
            <w:r w:rsidR="006A77BC">
              <w:rPr>
                <w:noProof/>
                <w:webHidden/>
              </w:rPr>
              <w:fldChar w:fldCharType="end"/>
            </w:r>
          </w:hyperlink>
        </w:p>
        <w:p w:rsidR="001431AD" w:rsidRDefault="001431AD">
          <w:r>
            <w:rPr>
              <w:b/>
              <w:bCs/>
            </w:rPr>
            <w:fldChar w:fldCharType="end"/>
          </w:r>
        </w:p>
      </w:sdtContent>
    </w:sdt>
    <w:p w:rsidR="002561A3" w:rsidRPr="00865ED4" w:rsidRDefault="002561A3" w:rsidP="00DA5568"/>
    <w:p w:rsidR="00147087" w:rsidRPr="00865ED4" w:rsidRDefault="00F4546A" w:rsidP="00DA5568">
      <w:pPr>
        <w:pStyle w:val="Kop1"/>
      </w:pPr>
      <w:bookmarkStart w:id="3" w:name="_Toc475088850"/>
      <w:bookmarkStart w:id="4" w:name="_Toc475098372"/>
      <w:bookmarkStart w:id="5" w:name="_Toc478716349"/>
      <w:r w:rsidRPr="00865ED4">
        <w:t>Inleiding</w:t>
      </w:r>
      <w:bookmarkEnd w:id="3"/>
      <w:bookmarkEnd w:id="4"/>
      <w:bookmarkEnd w:id="5"/>
    </w:p>
    <w:p w:rsidR="00F4546A" w:rsidRPr="00DA5568" w:rsidRDefault="00F4546A" w:rsidP="00DA5568">
      <w:r w:rsidRPr="00DA5568">
        <w:br w:type="page"/>
      </w:r>
    </w:p>
    <w:p w:rsidR="00F4546A" w:rsidRPr="00865ED4" w:rsidRDefault="00F51D02" w:rsidP="00DA5568">
      <w:pPr>
        <w:pStyle w:val="Kop1"/>
      </w:pPr>
      <w:bookmarkStart w:id="6" w:name="_Toc475088851"/>
      <w:bookmarkStart w:id="7" w:name="_Toc475098373"/>
      <w:bookmarkStart w:id="8" w:name="_Toc478716350"/>
      <w:r>
        <w:lastRenderedPageBreak/>
        <w:t xml:space="preserve">Hoofdstuk 1: </w:t>
      </w:r>
      <w:r w:rsidR="00B94CE2">
        <w:t>in</w:t>
      </w:r>
      <w:r>
        <w:t>teresses</w:t>
      </w:r>
      <w:bookmarkEnd w:id="6"/>
      <w:bookmarkEnd w:id="7"/>
      <w:bookmarkEnd w:id="8"/>
    </w:p>
    <w:p w:rsidR="00F4546A" w:rsidRDefault="00F51D02" w:rsidP="00DA5568">
      <w:pPr>
        <w:rPr>
          <w:b/>
        </w:rPr>
      </w:pPr>
      <w:r w:rsidRPr="00DA36D0">
        <w:rPr>
          <w:b/>
        </w:rPr>
        <w:t>Kwaliteiten en verbeterpunten</w:t>
      </w:r>
    </w:p>
    <w:p w:rsidR="003A43E2" w:rsidRDefault="003A43E2" w:rsidP="003A43E2">
      <w:r>
        <w:t>Iedere wer</w:t>
      </w:r>
      <w:r w:rsidR="0001207E">
        <w:t xml:space="preserve">knemer is in bezit van een aantal plus- en minpunten. Hieronder staat een tabel met een paar </w:t>
      </w:r>
      <w:r w:rsidR="0041569D">
        <w:t xml:space="preserve">eigenschappen die bij mij horen. </w:t>
      </w:r>
    </w:p>
    <w:tbl>
      <w:tblPr>
        <w:tblStyle w:val="Lijsttabel3-Accent3"/>
        <w:tblpPr w:leftFromText="180" w:rightFromText="180" w:vertAnchor="text" w:tblpY="163"/>
        <w:tblW w:w="8359" w:type="dxa"/>
        <w:tblLook w:val="04A0" w:firstRow="1" w:lastRow="0" w:firstColumn="1" w:lastColumn="0" w:noHBand="0" w:noVBand="1"/>
      </w:tblPr>
      <w:tblGrid>
        <w:gridCol w:w="4148"/>
        <w:gridCol w:w="4211"/>
      </w:tblGrid>
      <w:tr w:rsidR="0041569D" w:rsidTr="0041569D">
        <w:trPr>
          <w:cnfStyle w:val="100000000000" w:firstRow="1" w:lastRow="0" w:firstColumn="0" w:lastColumn="0" w:oddVBand="0" w:evenVBand="0" w:oddHBand="0" w:evenHBand="0" w:firstRowFirstColumn="0" w:firstRowLastColumn="0" w:lastRowFirstColumn="0" w:lastRowLastColumn="0"/>
          <w:trHeight w:val="694"/>
        </w:trPr>
        <w:tc>
          <w:tcPr>
            <w:cnfStyle w:val="001000000100" w:firstRow="0" w:lastRow="0" w:firstColumn="1" w:lastColumn="0" w:oddVBand="0" w:evenVBand="0" w:oddHBand="0" w:evenHBand="0" w:firstRowFirstColumn="1" w:firstRowLastColumn="0" w:lastRowFirstColumn="0" w:lastRowLastColumn="0"/>
            <w:tcW w:w="4148" w:type="dxa"/>
            <w:tcBorders>
              <w:right w:val="single" w:sz="4" w:space="0" w:color="CD532D" w:themeColor="accent3"/>
            </w:tcBorders>
          </w:tcPr>
          <w:p w:rsidR="0041569D" w:rsidRPr="0041569D" w:rsidRDefault="0041569D" w:rsidP="0041569D">
            <w:pPr>
              <w:rPr>
                <w:b w:val="0"/>
                <w:sz w:val="28"/>
              </w:rPr>
            </w:pPr>
            <w:r w:rsidRPr="0041569D">
              <w:rPr>
                <w:b w:val="0"/>
                <w:sz w:val="28"/>
              </w:rPr>
              <w:t>Kwaliteiten</w:t>
            </w:r>
          </w:p>
        </w:tc>
        <w:tc>
          <w:tcPr>
            <w:tcW w:w="4211" w:type="dxa"/>
            <w:tcBorders>
              <w:left w:val="single" w:sz="4" w:space="0" w:color="CD532D" w:themeColor="accent3"/>
            </w:tcBorders>
          </w:tcPr>
          <w:p w:rsidR="0041569D" w:rsidRPr="0041569D" w:rsidRDefault="0041569D" w:rsidP="0041569D">
            <w:pPr>
              <w:cnfStyle w:val="100000000000" w:firstRow="1" w:lastRow="0" w:firstColumn="0" w:lastColumn="0" w:oddVBand="0" w:evenVBand="0" w:oddHBand="0" w:evenHBand="0" w:firstRowFirstColumn="0" w:firstRowLastColumn="0" w:lastRowFirstColumn="0" w:lastRowLastColumn="0"/>
              <w:rPr>
                <w:b w:val="0"/>
                <w:sz w:val="28"/>
              </w:rPr>
            </w:pPr>
            <w:r w:rsidRPr="0041569D">
              <w:rPr>
                <w:b w:val="0"/>
                <w:sz w:val="28"/>
              </w:rPr>
              <w:t>Verbeterpunten</w:t>
            </w:r>
          </w:p>
        </w:tc>
      </w:tr>
      <w:tr w:rsidR="0041569D" w:rsidTr="00415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4" w:space="0" w:color="CD532D" w:themeColor="accent3"/>
            </w:tcBorders>
          </w:tcPr>
          <w:p w:rsidR="0041569D" w:rsidRPr="00DA36D0" w:rsidRDefault="0041569D" w:rsidP="0041569D">
            <w:pPr>
              <w:rPr>
                <w:b w:val="0"/>
              </w:rPr>
            </w:pPr>
            <w:r w:rsidRPr="00D7316E">
              <w:t>Verantwoordelijk</w:t>
            </w:r>
            <w:r>
              <w:rPr>
                <w:b w:val="0"/>
              </w:rPr>
              <w:br/>
              <w:t xml:space="preserve">Ik ben er van bewust dat ik verantwoordelijk ben voor het werk wat ik lever. Hierdoor werk ik hard aan de taken die ik af moet hebben. </w:t>
            </w:r>
          </w:p>
        </w:tc>
        <w:tc>
          <w:tcPr>
            <w:tcW w:w="4211" w:type="dxa"/>
            <w:tcBorders>
              <w:left w:val="single" w:sz="4" w:space="0" w:color="CD532D" w:themeColor="accent3"/>
            </w:tcBorders>
          </w:tcPr>
          <w:p w:rsidR="0041569D" w:rsidRPr="00D7316E" w:rsidRDefault="0041569D" w:rsidP="0041569D">
            <w:pPr>
              <w:cnfStyle w:val="000000100000" w:firstRow="0" w:lastRow="0" w:firstColumn="0" w:lastColumn="0" w:oddVBand="0" w:evenVBand="0" w:oddHBand="1" w:evenHBand="0" w:firstRowFirstColumn="0" w:firstRowLastColumn="0" w:lastRowFirstColumn="0" w:lastRowLastColumn="0"/>
            </w:pPr>
            <w:r w:rsidRPr="00D7316E">
              <w:rPr>
                <w:b/>
              </w:rPr>
              <w:t>Behoedzaam</w:t>
            </w:r>
            <w:r>
              <w:rPr>
                <w:b/>
              </w:rPr>
              <w:br/>
            </w:r>
            <w:r>
              <w:t>Omdat ik erg bewust ben van de verantwoordelijkheid die ik met mij meebreng, ben ik ook erg behoedzaam met het werk wat ik lever. Dit kan er tot leiden dat ik over sommige taken iets langer doe.</w:t>
            </w:r>
          </w:p>
        </w:tc>
      </w:tr>
      <w:tr w:rsidR="0041569D" w:rsidTr="0041569D">
        <w:tc>
          <w:tcPr>
            <w:cnfStyle w:val="001000000000" w:firstRow="0" w:lastRow="0" w:firstColumn="1" w:lastColumn="0" w:oddVBand="0" w:evenVBand="0" w:oddHBand="0" w:evenHBand="0" w:firstRowFirstColumn="0" w:firstRowLastColumn="0" w:lastRowFirstColumn="0" w:lastRowLastColumn="0"/>
            <w:tcW w:w="4148" w:type="dxa"/>
            <w:tcBorders>
              <w:right w:val="single" w:sz="4" w:space="0" w:color="CD532D" w:themeColor="accent3"/>
            </w:tcBorders>
          </w:tcPr>
          <w:p w:rsidR="0041569D" w:rsidRPr="00DA36D0" w:rsidRDefault="0041569D" w:rsidP="0041569D">
            <w:pPr>
              <w:rPr>
                <w:b w:val="0"/>
              </w:rPr>
            </w:pPr>
            <w:r w:rsidRPr="00D7316E">
              <w:t>Betrouwbaar</w:t>
            </w:r>
            <w:r>
              <w:rPr>
                <w:b w:val="0"/>
              </w:rPr>
              <w:br/>
              <w:t xml:space="preserve">Wanneer ik een afspraak maak, dan zal ik deze ook nakomen.  </w:t>
            </w:r>
          </w:p>
        </w:tc>
        <w:tc>
          <w:tcPr>
            <w:tcW w:w="4211" w:type="dxa"/>
            <w:tcBorders>
              <w:left w:val="single" w:sz="4" w:space="0" w:color="CD532D" w:themeColor="accent3"/>
            </w:tcBorders>
          </w:tcPr>
          <w:p w:rsidR="0041569D" w:rsidRPr="003A43E2" w:rsidRDefault="0041569D" w:rsidP="0041569D">
            <w:pPr>
              <w:cnfStyle w:val="000000000000" w:firstRow="0" w:lastRow="0" w:firstColumn="0" w:lastColumn="0" w:oddVBand="0" w:evenVBand="0" w:oddHBand="0" w:evenHBand="0" w:firstRowFirstColumn="0" w:firstRowLastColumn="0" w:lastRowFirstColumn="0" w:lastRowLastColumn="0"/>
            </w:pPr>
            <w:r w:rsidRPr="00D7316E">
              <w:rPr>
                <w:b/>
              </w:rPr>
              <w:t>Zorgvuldig</w:t>
            </w:r>
            <w:r w:rsidRPr="00D7316E">
              <w:rPr>
                <w:b/>
              </w:rPr>
              <w:br/>
            </w:r>
            <w:r>
              <w:t>Ik lever mijn werk pas in wanneer ik er tevreden mee ben. Ik wil er zeker van zijn dat er zo min mogelijk fouten in zitten.</w:t>
            </w:r>
          </w:p>
        </w:tc>
      </w:tr>
      <w:tr w:rsidR="0041569D" w:rsidTr="00415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right w:val="single" w:sz="4" w:space="0" w:color="CD532D" w:themeColor="accent3"/>
            </w:tcBorders>
          </w:tcPr>
          <w:p w:rsidR="0041569D" w:rsidRPr="00D7316E" w:rsidRDefault="0041569D" w:rsidP="0041569D">
            <w:pPr>
              <w:rPr>
                <w:b w:val="0"/>
              </w:rPr>
            </w:pPr>
            <w:r>
              <w:t>Optimistisch</w:t>
            </w:r>
            <w:r>
              <w:br/>
            </w:r>
            <w:r>
              <w:rPr>
                <w:b w:val="0"/>
              </w:rPr>
              <w:t>Zelf denk ik erg optimistisch over alles om mij heen.</w:t>
            </w:r>
          </w:p>
        </w:tc>
        <w:tc>
          <w:tcPr>
            <w:tcW w:w="4211" w:type="dxa"/>
            <w:tcBorders>
              <w:left w:val="single" w:sz="4" w:space="0" w:color="CD532D" w:themeColor="accent3"/>
            </w:tcBorders>
          </w:tcPr>
          <w:p w:rsidR="0041569D" w:rsidRPr="003A43E2" w:rsidRDefault="0041569D" w:rsidP="0041569D">
            <w:pPr>
              <w:cnfStyle w:val="000000100000" w:firstRow="0" w:lastRow="0" w:firstColumn="0" w:lastColumn="0" w:oddVBand="0" w:evenVBand="0" w:oddHBand="1" w:evenHBand="0" w:firstRowFirstColumn="0" w:firstRowLastColumn="0" w:lastRowFirstColumn="0" w:lastRowLastColumn="0"/>
              <w:rPr>
                <w:b/>
              </w:rPr>
            </w:pPr>
          </w:p>
        </w:tc>
      </w:tr>
    </w:tbl>
    <w:p w:rsidR="00F51D02" w:rsidRDefault="00F51D02" w:rsidP="00DA5568"/>
    <w:p w:rsidR="00A36A9B" w:rsidRDefault="00A36A9B" w:rsidP="00DA5568"/>
    <w:p w:rsidR="00F51D02" w:rsidRDefault="00A36A9B" w:rsidP="00DA5568">
      <w:pPr>
        <w:rPr>
          <w:b/>
        </w:rPr>
      </w:pPr>
      <w:r>
        <w:rPr>
          <w:noProof/>
          <w:lang w:val="en-GB" w:eastAsia="en-GB"/>
        </w:rPr>
        <w:drawing>
          <wp:anchor distT="0" distB="0" distL="114300" distR="114300" simplePos="0" relativeHeight="251665408" behindDoc="1" locked="0" layoutInCell="1" allowOverlap="1">
            <wp:simplePos x="0" y="0"/>
            <wp:positionH relativeFrom="margin">
              <wp:align>right</wp:align>
            </wp:positionH>
            <wp:positionV relativeFrom="paragraph">
              <wp:posOffset>83067</wp:posOffset>
            </wp:positionV>
            <wp:extent cx="1355090" cy="1355090"/>
            <wp:effectExtent l="0" t="0" r="0" b="0"/>
            <wp:wrapThrough wrapText="bothSides">
              <wp:wrapPolygon edited="0">
                <wp:start x="7895" y="0"/>
                <wp:lineTo x="5162" y="911"/>
                <wp:lineTo x="911" y="3948"/>
                <wp:lineTo x="0" y="7591"/>
                <wp:lineTo x="0" y="14879"/>
                <wp:lineTo x="3340" y="19434"/>
                <wp:lineTo x="6984" y="21256"/>
                <wp:lineTo x="7591" y="21256"/>
                <wp:lineTo x="13664" y="21256"/>
                <wp:lineTo x="14272" y="21256"/>
                <wp:lineTo x="17916" y="19434"/>
                <wp:lineTo x="21256" y="14879"/>
                <wp:lineTo x="21256" y="7591"/>
                <wp:lineTo x="20649" y="3948"/>
                <wp:lineTo x="15486" y="607"/>
                <wp:lineTo x="13361" y="0"/>
                <wp:lineTo x="7895" y="0"/>
              </wp:wrapPolygon>
            </wp:wrapThrough>
            <wp:docPr id="1" name="Afbeelding 1" descr="'Twas the night before dea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as the night before deadlin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525" r="12525"/>
                    <a:stretch/>
                  </pic:blipFill>
                  <pic:spPr bwMode="auto">
                    <a:xfrm>
                      <a:off x="0" y="0"/>
                      <a:ext cx="1355090" cy="1355090"/>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1D02" w:rsidRPr="00DA36D0">
        <w:rPr>
          <w:b/>
        </w:rPr>
        <w:t xml:space="preserve">Top 5 </w:t>
      </w:r>
      <w:r w:rsidR="003A43E2">
        <w:rPr>
          <w:b/>
        </w:rPr>
        <w:t xml:space="preserve">ideale </w:t>
      </w:r>
      <w:r w:rsidR="00F51D02" w:rsidRPr="00DA36D0">
        <w:rPr>
          <w:b/>
        </w:rPr>
        <w:t>werkplek</w:t>
      </w:r>
    </w:p>
    <w:p w:rsidR="003A43E2" w:rsidRPr="003A43E2" w:rsidRDefault="003A43E2" w:rsidP="003A43E2">
      <w:pPr>
        <w:ind w:left="0"/>
      </w:pPr>
      <w:r>
        <w:t>Iedere werknemer heeft zijn eigen top 5 voor zijn ideale werkplek. Hieronder staat een lijst met 5 punten die van belang zijn bij mijn ideale werkplek.</w:t>
      </w:r>
    </w:p>
    <w:p w:rsidR="00F51D02" w:rsidRDefault="0001207E" w:rsidP="003A43E2">
      <w:pPr>
        <w:pStyle w:val="Lijstalinea"/>
        <w:numPr>
          <w:ilvl w:val="0"/>
          <w:numId w:val="8"/>
        </w:numPr>
      </w:pPr>
      <w:r>
        <w:t>Niet te ver van huis</w:t>
      </w:r>
    </w:p>
    <w:p w:rsidR="003A43E2" w:rsidRDefault="003A43E2" w:rsidP="003A43E2">
      <w:pPr>
        <w:pStyle w:val="Lijstalinea"/>
        <w:numPr>
          <w:ilvl w:val="0"/>
          <w:numId w:val="8"/>
        </w:numPr>
      </w:pPr>
      <w:r>
        <w:t>Genoeg ruimte voor creativiteit</w:t>
      </w:r>
    </w:p>
    <w:p w:rsidR="0001207E" w:rsidRDefault="0001207E" w:rsidP="0001207E">
      <w:pPr>
        <w:pStyle w:val="Lijstalinea"/>
        <w:numPr>
          <w:ilvl w:val="0"/>
          <w:numId w:val="8"/>
        </w:numPr>
      </w:pPr>
      <w:r>
        <w:t>Flexibele werkuren</w:t>
      </w:r>
    </w:p>
    <w:p w:rsidR="0041569D" w:rsidRDefault="0041569D" w:rsidP="0041569D">
      <w:pPr>
        <w:pStyle w:val="Lijstalinea"/>
        <w:numPr>
          <w:ilvl w:val="0"/>
          <w:numId w:val="8"/>
        </w:numPr>
      </w:pPr>
      <w:r>
        <w:t>Aangenaam salaris</w:t>
      </w:r>
    </w:p>
    <w:p w:rsidR="0001207E" w:rsidRDefault="0041569D" w:rsidP="0001207E">
      <w:pPr>
        <w:pStyle w:val="Lijstalinea"/>
        <w:numPr>
          <w:ilvl w:val="0"/>
          <w:numId w:val="8"/>
        </w:numPr>
      </w:pPr>
      <w:r>
        <w:t>Doorgroeimogelijkheden</w:t>
      </w:r>
    </w:p>
    <w:p w:rsidR="00F51D02" w:rsidRDefault="00F51D02" w:rsidP="00DA5568">
      <w:r>
        <w:br w:type="page"/>
      </w:r>
    </w:p>
    <w:p w:rsidR="00F51D02" w:rsidRDefault="00CF66C8" w:rsidP="00DA5568">
      <w:pPr>
        <w:pStyle w:val="Kop1"/>
      </w:pPr>
      <w:bookmarkStart w:id="9" w:name="_Toc475088852"/>
      <w:bookmarkStart w:id="10" w:name="_Toc475098374"/>
      <w:bookmarkStart w:id="11" w:name="_Toc478716351"/>
      <w:r>
        <w:lastRenderedPageBreak/>
        <w:t>Hoofdstuk 2: so</w:t>
      </w:r>
      <w:r w:rsidR="00F51D02">
        <w:t>lliciteren</w:t>
      </w:r>
      <w:bookmarkEnd w:id="9"/>
      <w:bookmarkEnd w:id="10"/>
      <w:bookmarkEnd w:id="11"/>
    </w:p>
    <w:p w:rsidR="00DA2545" w:rsidRDefault="00DA2545">
      <w:pPr>
        <w:tabs>
          <w:tab w:val="clear" w:pos="4846"/>
          <w:tab w:val="clear" w:pos="9707"/>
        </w:tabs>
        <w:spacing w:after="200" w:line="264" w:lineRule="auto"/>
        <w:ind w:left="0"/>
        <w:jc w:val="left"/>
      </w:pPr>
      <w:r>
        <w:br w:type="page"/>
      </w:r>
    </w:p>
    <w:p w:rsidR="00F51D02" w:rsidRDefault="00085F8C" w:rsidP="00DA2545">
      <w:pPr>
        <w:pStyle w:val="Kop1"/>
      </w:pPr>
      <w:bookmarkStart w:id="12" w:name="_Toc478716352"/>
      <w:r>
        <w:lastRenderedPageBreak/>
        <w:t>Hoofdstuk 3: r</w:t>
      </w:r>
      <w:r w:rsidR="00DA2545">
        <w:t>echten en plichten</w:t>
      </w:r>
      <w:bookmarkEnd w:id="12"/>
    </w:p>
    <w:p w:rsidR="00AB10B5" w:rsidRDefault="00373614" w:rsidP="00373614">
      <w:pPr>
        <w:pStyle w:val="Kop2"/>
      </w:pPr>
      <w:bookmarkStart w:id="13" w:name="_Toc478716353"/>
      <w:r>
        <w:t>Contract</w:t>
      </w:r>
      <w:bookmarkEnd w:id="13"/>
    </w:p>
    <w:p w:rsidR="00AB10B5" w:rsidRPr="00A36A9B" w:rsidRDefault="00AB10B5" w:rsidP="00AB10B5">
      <w:pPr>
        <w:rPr>
          <w:b/>
        </w:rPr>
      </w:pPr>
      <w:r w:rsidRPr="00A36A9B">
        <w:rPr>
          <w:b/>
        </w:rPr>
        <w:t>Noem 5 belangrijke zaken die in een arbeidsovereenkomst(contract) staan.</w:t>
      </w:r>
    </w:p>
    <w:p w:rsidR="00AB10B5" w:rsidRDefault="00AB10B5" w:rsidP="00AB10B5">
      <w:pPr>
        <w:pStyle w:val="Lijstalinea"/>
        <w:numPr>
          <w:ilvl w:val="0"/>
          <w:numId w:val="9"/>
        </w:numPr>
      </w:pPr>
      <w:r>
        <w:t>Aantal vakantiedagen</w:t>
      </w:r>
    </w:p>
    <w:p w:rsidR="00AB10B5" w:rsidRDefault="00AB10B5" w:rsidP="00AB10B5">
      <w:pPr>
        <w:pStyle w:val="Lijstalinea"/>
        <w:numPr>
          <w:ilvl w:val="0"/>
          <w:numId w:val="9"/>
        </w:numPr>
      </w:pPr>
      <w:r>
        <w:t>Minimumloon</w:t>
      </w:r>
    </w:p>
    <w:p w:rsidR="00AB10B5" w:rsidRDefault="00AB10B5" w:rsidP="00AB10B5">
      <w:pPr>
        <w:pStyle w:val="Lijstalinea"/>
        <w:numPr>
          <w:ilvl w:val="0"/>
          <w:numId w:val="9"/>
        </w:numPr>
      </w:pPr>
      <w:r>
        <w:t>Veilige werkplek</w:t>
      </w:r>
    </w:p>
    <w:p w:rsidR="00AB10B5" w:rsidRDefault="00AB10B5" w:rsidP="00AB10B5">
      <w:pPr>
        <w:pStyle w:val="Lijstalinea"/>
        <w:numPr>
          <w:ilvl w:val="0"/>
          <w:numId w:val="9"/>
        </w:numPr>
      </w:pPr>
      <w:r>
        <w:t>Wanneer ziek, toch uitbetaald</w:t>
      </w:r>
    </w:p>
    <w:p w:rsidR="00AB10B5" w:rsidRDefault="00AB10B5" w:rsidP="00AB10B5">
      <w:pPr>
        <w:pStyle w:val="Lijstalinea"/>
        <w:numPr>
          <w:ilvl w:val="0"/>
          <w:numId w:val="9"/>
        </w:numPr>
      </w:pPr>
      <w:r>
        <w:t>Opzegtermijn ontslag</w:t>
      </w:r>
    </w:p>
    <w:p w:rsidR="00AB10B5" w:rsidRDefault="00AB10B5" w:rsidP="00AB10B5"/>
    <w:p w:rsidR="00AB10B5" w:rsidRPr="00A36A9B" w:rsidRDefault="00AB10B5" w:rsidP="00AB10B5">
      <w:pPr>
        <w:rPr>
          <w:b/>
        </w:rPr>
      </w:pPr>
      <w:r w:rsidRPr="00A36A9B">
        <w:rPr>
          <w:b/>
        </w:rPr>
        <w:t>Wie ondertekent het arbeidscontract?</w:t>
      </w:r>
    </w:p>
    <w:p w:rsidR="00373614" w:rsidRDefault="00D03CFA" w:rsidP="00D03CFA">
      <w:pPr>
        <w:ind w:left="0"/>
      </w:pPr>
      <w:r>
        <w:tab/>
      </w:r>
      <w:r w:rsidR="00373614">
        <w:t>Een of meerdere werkgevers, een of meer werkgeverorganisaties en 1 of meer werknemersorganisaties (meestal vakbonden).</w:t>
      </w:r>
    </w:p>
    <w:p w:rsidR="00AB10B5" w:rsidRDefault="00AB10B5" w:rsidP="00AB10B5"/>
    <w:p w:rsidR="00AB10B5" w:rsidRPr="00A36A9B" w:rsidRDefault="00AB10B5" w:rsidP="00AB10B5">
      <w:pPr>
        <w:rPr>
          <w:b/>
        </w:rPr>
      </w:pPr>
      <w:r>
        <w:tab/>
      </w:r>
      <w:r w:rsidRPr="00A36A9B">
        <w:rPr>
          <w:b/>
        </w:rPr>
        <w:t>Er zijn werkgevers die mensen laten werken zonder arbeidsovereenkomst. Ze dragen ook geen premies af. Hoe noemen we deze vorm van werken?</w:t>
      </w:r>
    </w:p>
    <w:p w:rsidR="00AB10B5" w:rsidRDefault="00AB10B5" w:rsidP="00AB10B5">
      <w:r>
        <w:t>Zwartwerken</w:t>
      </w:r>
      <w:r w:rsidR="00373614">
        <w:t>.</w:t>
      </w:r>
    </w:p>
    <w:p w:rsidR="00AB10B5" w:rsidRDefault="00AB10B5" w:rsidP="00AB10B5"/>
    <w:p w:rsidR="00AB10B5" w:rsidRPr="00A36A9B" w:rsidRDefault="00AB10B5" w:rsidP="00AB10B5">
      <w:pPr>
        <w:rPr>
          <w:b/>
        </w:rPr>
      </w:pPr>
      <w:r w:rsidRPr="00A36A9B">
        <w:rPr>
          <w:b/>
        </w:rPr>
        <w:t>Wat vind jij van deze vorm van werken? Wat zijn de nadelen?</w:t>
      </w:r>
    </w:p>
    <w:p w:rsidR="00AB10B5" w:rsidRPr="00AB10B5" w:rsidRDefault="00AB10B5" w:rsidP="00AB10B5">
      <w:r>
        <w:t xml:space="preserve">Je hebt geen zekerheid tijdens het werk. Wanneer je ziek bent, wordt je niet uitbetaald en ze kunnen je zomaar “ontslaan”. </w:t>
      </w:r>
    </w:p>
    <w:p w:rsidR="00AB10B5" w:rsidRDefault="00AB10B5" w:rsidP="00AB10B5">
      <w:pPr>
        <w:ind w:left="0"/>
      </w:pPr>
    </w:p>
    <w:p w:rsidR="00AB10B5" w:rsidRDefault="00373614" w:rsidP="00373614">
      <w:pPr>
        <w:pStyle w:val="Kop2"/>
      </w:pPr>
      <w:bookmarkStart w:id="14" w:name="_Toc478716354"/>
      <w:proofErr w:type="gramStart"/>
      <w:r>
        <w:t>CAO</w:t>
      </w:r>
      <w:bookmarkEnd w:id="14"/>
      <w:proofErr w:type="gramEnd"/>
    </w:p>
    <w:p w:rsidR="00373614" w:rsidRDefault="00373614" w:rsidP="00373614">
      <w:r>
        <w:t xml:space="preserve">Cao is een afkorting voor collectieve arbeidsovereenkomst. Een cao geldt voor een groep mensen die hetzelfde werk verrichten in een bedrijf of organisatie. In een cao worden afspraken gemaakt over: hoeveel vakantiedagen je recht op hebt, hoelang </w:t>
      </w:r>
      <w:proofErr w:type="gramStart"/>
      <w:r>
        <w:t>het</w:t>
      </w:r>
      <w:proofErr w:type="gramEnd"/>
      <w:r>
        <w:t xml:space="preserve"> opzegtermijn is na ontslag of afspraken over reisvergoeding.</w:t>
      </w:r>
    </w:p>
    <w:p w:rsidR="00373614" w:rsidRDefault="00373614" w:rsidP="00373614"/>
    <w:p w:rsidR="00373614" w:rsidRDefault="00373614" w:rsidP="00373614">
      <w:pPr>
        <w:pStyle w:val="Kop2"/>
      </w:pPr>
      <w:bookmarkStart w:id="15" w:name="_Toc478716355"/>
      <w:r>
        <w:t>Salaris</w:t>
      </w:r>
      <w:bookmarkEnd w:id="15"/>
    </w:p>
    <w:p w:rsidR="00373614" w:rsidRDefault="006237B9" w:rsidP="00373614">
      <w:r>
        <w:rPr>
          <w:noProof/>
          <w:lang w:val="en-GB" w:eastAsia="en-GB"/>
        </w:rPr>
        <w:drawing>
          <wp:anchor distT="0" distB="0" distL="114300" distR="114300" simplePos="0" relativeHeight="251666432" behindDoc="0" locked="0" layoutInCell="1" allowOverlap="1">
            <wp:simplePos x="0" y="0"/>
            <wp:positionH relativeFrom="margin">
              <wp:align>left</wp:align>
            </wp:positionH>
            <wp:positionV relativeFrom="paragraph">
              <wp:posOffset>481005</wp:posOffset>
            </wp:positionV>
            <wp:extent cx="1247775" cy="1223010"/>
            <wp:effectExtent l="0" t="0" r="9525" b="0"/>
            <wp:wrapThrough wrapText="bothSides">
              <wp:wrapPolygon edited="0">
                <wp:start x="0" y="0"/>
                <wp:lineTo x="0" y="21196"/>
                <wp:lineTo x="21435" y="21196"/>
                <wp:lineTo x="21435" y="0"/>
                <wp:lineTo x="0" y="0"/>
              </wp:wrapPolygon>
            </wp:wrapThrough>
            <wp:docPr id="5" name="Afbeelding 5" descr="voiceovers: Compos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iceovers: Compose Tex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297" t="9973" r="19927" b="11857"/>
                    <a:stretch/>
                  </pic:blipFill>
                  <pic:spPr bwMode="auto">
                    <a:xfrm>
                      <a:off x="0" y="0"/>
                      <a:ext cx="124777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3614">
        <w:t>Minimumloon is het bedrag wat je op z’n minst ontvangt voor het werk wat je verricht. Dit verschilt per leeftijd en per werkuren. Het minimumloon voor iemand van 18 jaar die 36 uur per uur werkt, is €4,53 per uur. Voor een 25-jarige met ook 36 uur is het minimumloon €9,95 per uur. Een werkgever moet zich houden aan het minimumloon. Een werkgever kan de werknemer wel meer uitbetalen dan het minimum.</w:t>
      </w:r>
    </w:p>
    <w:p w:rsidR="00373614" w:rsidRDefault="00373614" w:rsidP="00373614"/>
    <w:p w:rsidR="002C74CF" w:rsidRDefault="002C74CF">
      <w:pPr>
        <w:tabs>
          <w:tab w:val="clear" w:pos="4846"/>
          <w:tab w:val="clear" w:pos="9707"/>
        </w:tabs>
        <w:spacing w:after="200" w:line="264" w:lineRule="auto"/>
        <w:ind w:left="0"/>
        <w:jc w:val="left"/>
        <w:rPr>
          <w:rFonts w:asciiTheme="majorHAnsi" w:eastAsiaTheme="majorEastAsia" w:hAnsiTheme="majorHAnsi" w:cstheme="majorBidi"/>
          <w:color w:val="2F1B15" w:themeColor="accent1" w:themeShade="BF"/>
          <w:sz w:val="26"/>
          <w:szCs w:val="26"/>
        </w:rPr>
      </w:pPr>
      <w:r>
        <w:br w:type="page"/>
      </w:r>
    </w:p>
    <w:p w:rsidR="00373614" w:rsidRDefault="00373614" w:rsidP="00373614">
      <w:pPr>
        <w:pStyle w:val="Kop2"/>
      </w:pPr>
      <w:bookmarkStart w:id="16" w:name="_Toc478716356"/>
      <w:r>
        <w:lastRenderedPageBreak/>
        <w:t>Loonstrookje</w:t>
      </w:r>
      <w:bookmarkEnd w:id="16"/>
    </w:p>
    <w:p w:rsidR="00373614" w:rsidRDefault="006237B9" w:rsidP="00373614">
      <w:r>
        <w:rPr>
          <w:noProof/>
          <w:lang w:val="en-GB" w:eastAsia="en-GB"/>
        </w:rPr>
        <w:drawing>
          <wp:anchor distT="0" distB="0" distL="114300" distR="114300" simplePos="0" relativeHeight="251668480" behindDoc="0" locked="0" layoutInCell="1" allowOverlap="1">
            <wp:simplePos x="0" y="0"/>
            <wp:positionH relativeFrom="margin">
              <wp:align>right</wp:align>
            </wp:positionH>
            <wp:positionV relativeFrom="paragraph">
              <wp:posOffset>83185</wp:posOffset>
            </wp:positionV>
            <wp:extent cx="1087755" cy="1087755"/>
            <wp:effectExtent l="0" t="0" r="0" b="0"/>
            <wp:wrapThrough wrapText="bothSides">
              <wp:wrapPolygon edited="0">
                <wp:start x="7566" y="0"/>
                <wp:lineTo x="4918" y="757"/>
                <wp:lineTo x="0" y="4918"/>
                <wp:lineTo x="0" y="13996"/>
                <wp:lineTo x="1891" y="18158"/>
                <wp:lineTo x="1891" y="18536"/>
                <wp:lineTo x="6809" y="21184"/>
                <wp:lineTo x="7187" y="21184"/>
                <wp:lineTo x="13996" y="21184"/>
                <wp:lineTo x="14753" y="21184"/>
                <wp:lineTo x="19292" y="18158"/>
                <wp:lineTo x="21184" y="13996"/>
                <wp:lineTo x="21184" y="4918"/>
                <wp:lineTo x="15510" y="378"/>
                <wp:lineTo x="13618" y="0"/>
                <wp:lineTo x="7566" y="0"/>
              </wp:wrapPolygon>
            </wp:wrapThrough>
            <wp:docPr id="7" name="Afbeelding 7" descr="Complex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lex Sal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525" r="12525"/>
                    <a:stretch/>
                  </pic:blipFill>
                  <pic:spPr bwMode="auto">
                    <a:xfrm>
                      <a:off x="0" y="0"/>
                      <a:ext cx="1087755" cy="1087755"/>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74CF">
        <w:t>Het is belangrijk dat je weet hoe een loonstrook in elkaar zit wanneer je zelf gaat werken. Op het voorbeeld zie ik dat de werknemer 80 uur gewerkt heeft. De werknemer heeft brutoloon van €794,38 per maand. Bruto is het werkelijke inkomen voor wat je gewerkt hebt, maar hier in Nederland wordt een loonheffing op je loon gezet. Het nettoloon van de werknemer is €647,69 per maand. Dit scheelt meer dan €100,- in de maand, dit geld zal naar de overheid gaan. Het bedrag van het nettoloon zal gestort worden op de rekening van de werknemer.</w:t>
      </w:r>
    </w:p>
    <w:p w:rsidR="002C74CF" w:rsidRDefault="002C74CF" w:rsidP="00373614"/>
    <w:p w:rsidR="002C74CF" w:rsidRDefault="002C74CF" w:rsidP="002C74CF">
      <w:pPr>
        <w:pStyle w:val="Kop2"/>
      </w:pPr>
      <w:bookmarkStart w:id="17" w:name="_Toc478716357"/>
      <w:r>
        <w:t>Belastingen en sociale verzekeringen</w:t>
      </w:r>
      <w:bookmarkEnd w:id="17"/>
    </w:p>
    <w:p w:rsidR="002C74CF" w:rsidRDefault="002C74CF" w:rsidP="002C74CF">
      <w:r>
        <w:t xml:space="preserve">Nadat je 67 jaar gewerkt hebt, mag je met pensioen. Wanneer je op pensioen bent, krijg je maandelijks geld op je rekening zonder te werken. Maar waar komt dit geld vandaan? Wanneer je werkt, wordt er pensioenpremie van je loon afgehouden. Hoe langer je werkt, hoe meer pensioen je opbouwt. </w:t>
      </w:r>
    </w:p>
    <w:p w:rsidR="006237B9" w:rsidRDefault="006237B9" w:rsidP="002C74CF"/>
    <w:p w:rsidR="002C74CF" w:rsidRDefault="006237B9" w:rsidP="002C74CF">
      <w:r>
        <w:rPr>
          <w:noProof/>
          <w:lang w:val="en-GB" w:eastAsia="en-GB"/>
        </w:rPr>
        <w:drawing>
          <wp:anchor distT="0" distB="0" distL="114300" distR="114300" simplePos="0" relativeHeight="251667456" behindDoc="0" locked="0" layoutInCell="1" allowOverlap="1">
            <wp:simplePos x="0" y="0"/>
            <wp:positionH relativeFrom="margin">
              <wp:align>left</wp:align>
            </wp:positionH>
            <wp:positionV relativeFrom="paragraph">
              <wp:posOffset>79877</wp:posOffset>
            </wp:positionV>
            <wp:extent cx="1186815" cy="1186815"/>
            <wp:effectExtent l="0" t="0" r="0" b="0"/>
            <wp:wrapThrough wrapText="bothSides">
              <wp:wrapPolygon edited="0">
                <wp:start x="7628" y="0"/>
                <wp:lineTo x="5547" y="693"/>
                <wp:lineTo x="347" y="4507"/>
                <wp:lineTo x="0" y="7974"/>
                <wp:lineTo x="0" y="13868"/>
                <wp:lineTo x="1040" y="17335"/>
                <wp:lineTo x="6241" y="21149"/>
                <wp:lineTo x="7281" y="21149"/>
                <wp:lineTo x="13868" y="21149"/>
                <wp:lineTo x="14909" y="21149"/>
                <wp:lineTo x="20109" y="17335"/>
                <wp:lineTo x="21149" y="13868"/>
                <wp:lineTo x="21149" y="7974"/>
                <wp:lineTo x="20803" y="4507"/>
                <wp:lineTo x="16295" y="1040"/>
                <wp:lineTo x="13522" y="0"/>
                <wp:lineTo x="7628" y="0"/>
              </wp:wrapPolygon>
            </wp:wrapThrough>
            <wp:docPr id="6" name="Afbeelding 6" descr="Cash vs. 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h vs. Insura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457" r="12457"/>
                    <a:stretch/>
                  </pic:blipFill>
                  <pic:spPr bwMode="auto">
                    <a:xfrm>
                      <a:off x="0" y="0"/>
                      <a:ext cx="1186815" cy="1186815"/>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3AC">
        <w:t>De beurs heeft invloed op je pensioen, de pensioenfondsen moeten geld verdienen. Dit doen ze door geld te beleggen.</w:t>
      </w:r>
    </w:p>
    <w:p w:rsidR="00E723AC" w:rsidRDefault="00DA2E2F" w:rsidP="00E723AC">
      <w:r>
        <w:t>Aangezien ik geen werk heb, kan ik geen belastingaangifte formulier invullen. Maar wanneer je deze invult, heb je kans om een deel van je geld terug te krijgen. Geld terugkrijgen is altijd fijn, het is belangrijk dat je dit jaarlijks doet.</w:t>
      </w:r>
    </w:p>
    <w:p w:rsidR="006237B9" w:rsidRPr="00E723AC" w:rsidRDefault="006237B9" w:rsidP="00E723AC"/>
    <w:p w:rsidR="00D03CFA" w:rsidRDefault="00D03CFA" w:rsidP="00D03CFA">
      <w:r>
        <w:t>Hieronder staan een aantal soc</w:t>
      </w:r>
      <w:r w:rsidR="006237B9">
        <w:t>iale verzekeringen in de tabel.</w:t>
      </w:r>
    </w:p>
    <w:tbl>
      <w:tblPr>
        <w:tblStyle w:val="Lijsttabel3-Accent3"/>
        <w:tblpPr w:leftFromText="180" w:rightFromText="180" w:vertAnchor="text" w:tblpY="212"/>
        <w:tblW w:w="0" w:type="auto"/>
        <w:tblLook w:val="04A0" w:firstRow="1" w:lastRow="0" w:firstColumn="1" w:lastColumn="0" w:noHBand="0" w:noVBand="1"/>
      </w:tblPr>
      <w:tblGrid>
        <w:gridCol w:w="2763"/>
        <w:gridCol w:w="2767"/>
        <w:gridCol w:w="2767"/>
      </w:tblGrid>
      <w:tr w:rsidR="006237B9" w:rsidTr="006237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3" w:type="dxa"/>
          </w:tcPr>
          <w:p w:rsidR="006237B9" w:rsidRDefault="006237B9" w:rsidP="006237B9">
            <w:pPr>
              <w:ind w:left="0"/>
            </w:pPr>
            <w:r>
              <w:t>Afkorting</w:t>
            </w:r>
          </w:p>
        </w:tc>
        <w:tc>
          <w:tcPr>
            <w:tcW w:w="2767" w:type="dxa"/>
          </w:tcPr>
          <w:p w:rsidR="006237B9" w:rsidRDefault="006237B9" w:rsidP="006237B9">
            <w:pPr>
              <w:ind w:left="0"/>
              <w:cnfStyle w:val="100000000000" w:firstRow="1" w:lastRow="0" w:firstColumn="0" w:lastColumn="0" w:oddVBand="0" w:evenVBand="0" w:oddHBand="0" w:evenHBand="0" w:firstRowFirstColumn="0" w:firstRowLastColumn="0" w:lastRowFirstColumn="0" w:lastRowLastColumn="0"/>
            </w:pPr>
            <w:r>
              <w:t>Betekenis</w:t>
            </w:r>
          </w:p>
        </w:tc>
        <w:tc>
          <w:tcPr>
            <w:tcW w:w="2767" w:type="dxa"/>
          </w:tcPr>
          <w:p w:rsidR="006237B9" w:rsidRDefault="006237B9" w:rsidP="006237B9">
            <w:pPr>
              <w:ind w:left="0"/>
              <w:cnfStyle w:val="100000000000" w:firstRow="1" w:lastRow="0" w:firstColumn="0" w:lastColumn="0" w:oddVBand="0" w:evenVBand="0" w:oddHBand="0" w:evenHBand="0" w:firstRowFirstColumn="0" w:firstRowLastColumn="0" w:lastRowFirstColumn="0" w:lastRowLastColumn="0"/>
            </w:pPr>
            <w:r>
              <w:t>Omschrijving</w:t>
            </w:r>
          </w:p>
        </w:tc>
      </w:tr>
      <w:tr w:rsidR="006237B9" w:rsidTr="006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6237B9" w:rsidRPr="00DA2E2F" w:rsidRDefault="006237B9" w:rsidP="006237B9">
            <w:pPr>
              <w:ind w:left="0"/>
              <w:rPr>
                <w:b w:val="0"/>
              </w:rPr>
            </w:pPr>
            <w:r w:rsidRPr="00DA2E2F">
              <w:rPr>
                <w:b w:val="0"/>
              </w:rPr>
              <w:t>WW</w:t>
            </w:r>
          </w:p>
        </w:tc>
        <w:tc>
          <w:tcPr>
            <w:tcW w:w="2767" w:type="dxa"/>
          </w:tcPr>
          <w:p w:rsidR="006237B9" w:rsidRDefault="006237B9" w:rsidP="006237B9">
            <w:pPr>
              <w:ind w:left="0"/>
              <w:cnfStyle w:val="000000100000" w:firstRow="0" w:lastRow="0" w:firstColumn="0" w:lastColumn="0" w:oddVBand="0" w:evenVBand="0" w:oddHBand="1" w:evenHBand="0" w:firstRowFirstColumn="0" w:firstRowLastColumn="0" w:lastRowFirstColumn="0" w:lastRowLastColumn="0"/>
            </w:pPr>
            <w:r>
              <w:t>Werkloosheidswet</w:t>
            </w:r>
          </w:p>
        </w:tc>
        <w:tc>
          <w:tcPr>
            <w:tcW w:w="2767" w:type="dxa"/>
          </w:tcPr>
          <w:p w:rsidR="006237B9" w:rsidRDefault="006237B9" w:rsidP="006237B9">
            <w:pPr>
              <w:ind w:left="0"/>
              <w:jc w:val="left"/>
              <w:cnfStyle w:val="000000100000" w:firstRow="0" w:lastRow="0" w:firstColumn="0" w:lastColumn="0" w:oddVBand="0" w:evenVBand="0" w:oddHBand="1" w:evenHBand="0" w:firstRowFirstColumn="0" w:firstRowLastColumn="0" w:lastRowFirstColumn="0" w:lastRowLastColumn="0"/>
            </w:pPr>
            <w:r>
              <w:t>Tijdelijke uitkering voor werknemer die pas werkloos is.</w:t>
            </w:r>
          </w:p>
        </w:tc>
      </w:tr>
      <w:tr w:rsidR="006237B9" w:rsidTr="006237B9">
        <w:tc>
          <w:tcPr>
            <w:cnfStyle w:val="001000000000" w:firstRow="0" w:lastRow="0" w:firstColumn="1" w:lastColumn="0" w:oddVBand="0" w:evenVBand="0" w:oddHBand="0" w:evenHBand="0" w:firstRowFirstColumn="0" w:firstRowLastColumn="0" w:lastRowFirstColumn="0" w:lastRowLastColumn="0"/>
            <w:tcW w:w="2763" w:type="dxa"/>
          </w:tcPr>
          <w:p w:rsidR="006237B9" w:rsidRPr="00DA2E2F" w:rsidRDefault="006237B9" w:rsidP="006237B9">
            <w:pPr>
              <w:ind w:left="0"/>
              <w:rPr>
                <w:b w:val="0"/>
              </w:rPr>
            </w:pPr>
            <w:r w:rsidRPr="00DA2E2F">
              <w:rPr>
                <w:b w:val="0"/>
              </w:rPr>
              <w:t>WIA</w:t>
            </w:r>
          </w:p>
        </w:tc>
        <w:tc>
          <w:tcPr>
            <w:tcW w:w="2767" w:type="dxa"/>
          </w:tcPr>
          <w:p w:rsidR="006237B9" w:rsidRDefault="006237B9" w:rsidP="006237B9">
            <w:pPr>
              <w:ind w:left="0"/>
              <w:cnfStyle w:val="000000000000" w:firstRow="0" w:lastRow="0" w:firstColumn="0" w:lastColumn="0" w:oddVBand="0" w:evenVBand="0" w:oddHBand="0" w:evenHBand="0" w:firstRowFirstColumn="0" w:firstRowLastColumn="0" w:lastRowFirstColumn="0" w:lastRowLastColumn="0"/>
            </w:pPr>
            <w:r>
              <w:t>Wet werk en inkomen naar arbeidsvermogen</w:t>
            </w:r>
          </w:p>
        </w:tc>
        <w:tc>
          <w:tcPr>
            <w:tcW w:w="2767" w:type="dxa"/>
          </w:tcPr>
          <w:p w:rsidR="006237B9" w:rsidRDefault="006237B9" w:rsidP="006237B9">
            <w:pPr>
              <w:ind w:left="0"/>
              <w:jc w:val="left"/>
              <w:cnfStyle w:val="000000000000" w:firstRow="0" w:lastRow="0" w:firstColumn="0" w:lastColumn="0" w:oddVBand="0" w:evenVBand="0" w:oddHBand="0" w:evenHBand="0" w:firstRowFirstColumn="0" w:firstRowLastColumn="0" w:lastRowFirstColumn="0" w:lastRowLastColumn="0"/>
            </w:pPr>
            <w:r>
              <w:t>Uitkering voor mensen die arbeidsongeschikt zijn geraakt.</w:t>
            </w:r>
          </w:p>
        </w:tc>
      </w:tr>
      <w:tr w:rsidR="006237B9" w:rsidTr="006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6237B9" w:rsidRPr="00DA2E2F" w:rsidRDefault="006237B9" w:rsidP="006237B9">
            <w:pPr>
              <w:ind w:left="0"/>
              <w:rPr>
                <w:b w:val="0"/>
              </w:rPr>
            </w:pPr>
            <w:r w:rsidRPr="00DA2E2F">
              <w:rPr>
                <w:b w:val="0"/>
              </w:rPr>
              <w:t>ZW</w:t>
            </w:r>
          </w:p>
        </w:tc>
        <w:tc>
          <w:tcPr>
            <w:tcW w:w="2767" w:type="dxa"/>
          </w:tcPr>
          <w:p w:rsidR="006237B9" w:rsidRDefault="006237B9" w:rsidP="006237B9">
            <w:pPr>
              <w:ind w:left="0"/>
              <w:cnfStyle w:val="000000100000" w:firstRow="0" w:lastRow="0" w:firstColumn="0" w:lastColumn="0" w:oddVBand="0" w:evenVBand="0" w:oddHBand="1" w:evenHBand="0" w:firstRowFirstColumn="0" w:firstRowLastColumn="0" w:lastRowFirstColumn="0" w:lastRowLastColumn="0"/>
            </w:pPr>
            <w:r>
              <w:t>Ziektewet</w:t>
            </w:r>
          </w:p>
        </w:tc>
        <w:tc>
          <w:tcPr>
            <w:tcW w:w="2767" w:type="dxa"/>
          </w:tcPr>
          <w:p w:rsidR="006237B9" w:rsidRDefault="006237B9" w:rsidP="006237B9">
            <w:pPr>
              <w:ind w:left="0"/>
              <w:jc w:val="left"/>
              <w:cnfStyle w:val="000000100000" w:firstRow="0" w:lastRow="0" w:firstColumn="0" w:lastColumn="0" w:oddVBand="0" w:evenVBand="0" w:oddHBand="1" w:evenHBand="0" w:firstRowFirstColumn="0" w:firstRowLastColumn="0" w:lastRowFirstColumn="0" w:lastRowLastColumn="0"/>
            </w:pPr>
            <w:r>
              <w:t>Je krijgt een deel van je loon betaald wanneer je ziek bent.</w:t>
            </w:r>
          </w:p>
        </w:tc>
      </w:tr>
      <w:tr w:rsidR="006237B9" w:rsidTr="006237B9">
        <w:tc>
          <w:tcPr>
            <w:cnfStyle w:val="001000000000" w:firstRow="0" w:lastRow="0" w:firstColumn="1" w:lastColumn="0" w:oddVBand="0" w:evenVBand="0" w:oddHBand="0" w:evenHBand="0" w:firstRowFirstColumn="0" w:firstRowLastColumn="0" w:lastRowFirstColumn="0" w:lastRowLastColumn="0"/>
            <w:tcW w:w="2763" w:type="dxa"/>
          </w:tcPr>
          <w:p w:rsidR="006237B9" w:rsidRPr="00DA2E2F" w:rsidRDefault="006237B9" w:rsidP="006237B9">
            <w:pPr>
              <w:ind w:left="0"/>
              <w:rPr>
                <w:b w:val="0"/>
              </w:rPr>
            </w:pPr>
            <w:r w:rsidRPr="00DA2E2F">
              <w:rPr>
                <w:b w:val="0"/>
              </w:rPr>
              <w:t>ZVW</w:t>
            </w:r>
          </w:p>
        </w:tc>
        <w:tc>
          <w:tcPr>
            <w:tcW w:w="2767" w:type="dxa"/>
          </w:tcPr>
          <w:p w:rsidR="006237B9" w:rsidRDefault="006237B9" w:rsidP="006237B9">
            <w:pPr>
              <w:ind w:left="0"/>
              <w:cnfStyle w:val="000000000000" w:firstRow="0" w:lastRow="0" w:firstColumn="0" w:lastColumn="0" w:oddVBand="0" w:evenVBand="0" w:oddHBand="0" w:evenHBand="0" w:firstRowFirstColumn="0" w:firstRowLastColumn="0" w:lastRowFirstColumn="0" w:lastRowLastColumn="0"/>
            </w:pPr>
            <w:r>
              <w:t>Zorgverzekeringswet</w:t>
            </w:r>
          </w:p>
        </w:tc>
        <w:tc>
          <w:tcPr>
            <w:tcW w:w="2767" w:type="dxa"/>
          </w:tcPr>
          <w:p w:rsidR="006237B9" w:rsidRDefault="006237B9" w:rsidP="006237B9">
            <w:pPr>
              <w:ind w:left="0"/>
              <w:jc w:val="left"/>
              <w:cnfStyle w:val="000000000000" w:firstRow="0" w:lastRow="0" w:firstColumn="0" w:lastColumn="0" w:oddVBand="0" w:evenVBand="0" w:oddHBand="0" w:evenHBand="0" w:firstRowFirstColumn="0" w:firstRowLastColumn="0" w:lastRowFirstColumn="0" w:lastRowLastColumn="0"/>
            </w:pPr>
            <w:r>
              <w:t>Je betaalt geld aan de belasting voor de zorg.</w:t>
            </w:r>
          </w:p>
        </w:tc>
      </w:tr>
    </w:tbl>
    <w:p w:rsidR="006237B9" w:rsidRPr="00D03CFA" w:rsidRDefault="006237B9" w:rsidP="00D03CFA"/>
    <w:p w:rsidR="002C74CF" w:rsidRPr="002C74CF" w:rsidRDefault="002C74CF" w:rsidP="002C74CF"/>
    <w:p w:rsidR="006237B9" w:rsidRDefault="006237B9">
      <w:pPr>
        <w:tabs>
          <w:tab w:val="clear" w:pos="4846"/>
          <w:tab w:val="clear" w:pos="9707"/>
        </w:tabs>
        <w:spacing w:after="200" w:line="264" w:lineRule="auto"/>
        <w:ind w:left="0"/>
        <w:jc w:val="left"/>
        <w:rPr>
          <w:rFonts w:asciiTheme="majorHAnsi" w:eastAsiaTheme="majorEastAsia" w:hAnsiTheme="majorHAnsi" w:cstheme="majorBidi"/>
          <w:color w:val="2F1B15" w:themeColor="accent1" w:themeShade="BF"/>
          <w:sz w:val="26"/>
          <w:szCs w:val="26"/>
        </w:rPr>
      </w:pPr>
      <w:bookmarkStart w:id="18" w:name="_Toc478716358"/>
      <w:r>
        <w:br w:type="page"/>
      </w:r>
    </w:p>
    <w:p w:rsidR="002C74CF" w:rsidRDefault="00545CAB" w:rsidP="00545CAB">
      <w:pPr>
        <w:pStyle w:val="Kop2"/>
      </w:pPr>
      <w:r>
        <w:lastRenderedPageBreak/>
        <w:t>Vakantie- en vrijedagen</w:t>
      </w:r>
      <w:bookmarkEnd w:id="18"/>
    </w:p>
    <w:p w:rsidR="00D03CFA" w:rsidRDefault="006237B9" w:rsidP="00545CAB">
      <w:r>
        <w:rPr>
          <w:noProof/>
          <w:lang w:val="en-GB" w:eastAsia="en-GB"/>
        </w:rPr>
        <w:drawing>
          <wp:anchor distT="0" distB="0" distL="114300" distR="114300" simplePos="0" relativeHeight="251669504" behindDoc="0" locked="0" layoutInCell="1" allowOverlap="1">
            <wp:simplePos x="0" y="0"/>
            <wp:positionH relativeFrom="margin">
              <wp:align>left</wp:align>
            </wp:positionH>
            <wp:positionV relativeFrom="paragraph">
              <wp:posOffset>511175</wp:posOffset>
            </wp:positionV>
            <wp:extent cx="1047750" cy="1047750"/>
            <wp:effectExtent l="0" t="0" r="0" b="0"/>
            <wp:wrapThrough wrapText="bothSides">
              <wp:wrapPolygon edited="0">
                <wp:start x="7462" y="0"/>
                <wp:lineTo x="4320" y="1178"/>
                <wp:lineTo x="0" y="4713"/>
                <wp:lineTo x="0" y="14924"/>
                <wp:lineTo x="2749" y="18851"/>
                <wp:lineTo x="2749" y="19244"/>
                <wp:lineTo x="6676" y="21207"/>
                <wp:lineTo x="7069" y="21207"/>
                <wp:lineTo x="14138" y="21207"/>
                <wp:lineTo x="14924" y="21207"/>
                <wp:lineTo x="18458" y="18851"/>
                <wp:lineTo x="21207" y="14924"/>
                <wp:lineTo x="21207" y="4713"/>
                <wp:lineTo x="16887" y="1178"/>
                <wp:lineTo x="13745" y="0"/>
                <wp:lineTo x="7462" y="0"/>
              </wp:wrapPolygon>
            </wp:wrapThrough>
            <wp:docPr id="8" name="Afbeelding 8" descr="Office 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ffice Ba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00" r="12500"/>
                    <a:stretch/>
                  </pic:blipFill>
                  <pic:spPr bwMode="auto">
                    <a:xfrm>
                      <a:off x="0" y="0"/>
                      <a:ext cx="1047750" cy="1047750"/>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1B9A">
        <w:t xml:space="preserve">Iedere werknemer heeft recht op een aantal vakantie en vrijedagen per jaar. Je hebt recht op 4 weken vakantie per jaar. Dit is 4 keer het aantal uur dat je gemiddeld per week werkt. Stel je viert liever het Suikerfeest dan Kerstmis, wat kan je dan doen? Je kan dit soort zaken met je werkgever bespreken en afstemmen. Het minimale vakantiegeld wat je krijgt per jaar is 8% van je bruto jaarloon. Soms geven werkgevers je de optie om het vakantiegeld uit te betalen bovenop je normale loon. </w:t>
      </w:r>
      <w:r w:rsidR="00D03CFA">
        <w:t xml:space="preserve">Deze optie heet “all-in loon”. </w:t>
      </w:r>
    </w:p>
    <w:p w:rsidR="006237B9" w:rsidRDefault="006237B9" w:rsidP="00545CAB"/>
    <w:p w:rsidR="00D03CFA" w:rsidRDefault="00D03CFA" w:rsidP="00D03CFA">
      <w:pPr>
        <w:pStyle w:val="Kop2"/>
      </w:pPr>
      <w:bookmarkStart w:id="19" w:name="_Toc478716359"/>
      <w:r>
        <w:t>Wet werk en zekerheid</w:t>
      </w:r>
      <w:bookmarkEnd w:id="19"/>
    </w:p>
    <w:p w:rsidR="00984EF0" w:rsidRDefault="00D03CFA" w:rsidP="00D03CFA">
      <w:r>
        <w:t>Mensen hebben met een tijdelijk contract meer rechten vanaf 2015. Dit komt door de concurrentiestrijd</w:t>
      </w:r>
      <w:r w:rsidR="007D0A05">
        <w:t xml:space="preserve"> die momenteel gaande is. Je krijgt na 2 jaar een vast contract vanaf 1 juli 2015. De werkgever kan ervoor zorgen dat de werknemer alleen maar tijdelijke contracten kunnen krijgen, dit noem je de draaideurconstructie. Om dit tegen te gaan, moeten werknemers op z’n strepen gaan staan. Transitievergoeding is de versoepeling van het ontslagrecht. Dit doet de overheid zodat mensen sneller zullen solliciteren. </w:t>
      </w:r>
    </w:p>
    <w:p w:rsidR="00984EF0" w:rsidRDefault="00984EF0" w:rsidP="00D03CFA"/>
    <w:p w:rsidR="00984EF0" w:rsidRDefault="00984EF0">
      <w:pPr>
        <w:tabs>
          <w:tab w:val="clear" w:pos="4846"/>
          <w:tab w:val="clear" w:pos="9707"/>
        </w:tabs>
        <w:spacing w:after="200" w:line="264" w:lineRule="auto"/>
        <w:ind w:left="0"/>
        <w:jc w:val="left"/>
      </w:pPr>
      <w:r>
        <w:br w:type="page"/>
      </w:r>
    </w:p>
    <w:p w:rsidR="006A6231" w:rsidRDefault="008F3617" w:rsidP="00984EF0">
      <w:pPr>
        <w:pStyle w:val="Kop1"/>
      </w:pPr>
      <w:bookmarkStart w:id="20" w:name="_Toc478716360"/>
      <w:r>
        <w:lastRenderedPageBreak/>
        <w:t>Hoofdstuk 4: bedrijfsethiek</w:t>
      </w:r>
      <w:bookmarkEnd w:id="20"/>
    </w:p>
    <w:p w:rsidR="006A6231" w:rsidRDefault="006A6231" w:rsidP="00BE24D5">
      <w:pPr>
        <w:pStyle w:val="Kop2"/>
      </w:pPr>
      <w:bookmarkStart w:id="21" w:name="_Toc478716361"/>
      <w:r>
        <w:t xml:space="preserve">Normen en </w:t>
      </w:r>
      <w:r w:rsidRPr="00BE24D5">
        <w:t>waarden</w:t>
      </w:r>
      <w:bookmarkEnd w:id="21"/>
    </w:p>
    <w:p w:rsidR="00DD0D67" w:rsidRDefault="00977E66" w:rsidP="00BE24D5">
      <w:r>
        <w:rPr>
          <w:noProof/>
          <w:lang w:val="en-GB" w:eastAsia="en-GB"/>
        </w:rPr>
        <w:drawing>
          <wp:anchor distT="0" distB="0" distL="114300" distR="114300" simplePos="0" relativeHeight="251670528" behindDoc="0" locked="0" layoutInCell="1" allowOverlap="1">
            <wp:simplePos x="0" y="0"/>
            <wp:positionH relativeFrom="column">
              <wp:posOffset>58073</wp:posOffset>
            </wp:positionH>
            <wp:positionV relativeFrom="paragraph">
              <wp:posOffset>517417</wp:posOffset>
            </wp:positionV>
            <wp:extent cx="1009015" cy="1009015"/>
            <wp:effectExtent l="0" t="0" r="635" b="635"/>
            <wp:wrapThrough wrapText="bothSides">
              <wp:wrapPolygon edited="0">
                <wp:start x="7340" y="0"/>
                <wp:lineTo x="3670" y="1631"/>
                <wp:lineTo x="0" y="5301"/>
                <wp:lineTo x="0" y="15497"/>
                <wp:lineTo x="3670" y="19575"/>
                <wp:lineTo x="6525" y="21206"/>
                <wp:lineTo x="6933" y="21206"/>
                <wp:lineTo x="14273" y="21206"/>
                <wp:lineTo x="14681" y="21206"/>
                <wp:lineTo x="17536" y="19575"/>
                <wp:lineTo x="21206" y="15497"/>
                <wp:lineTo x="21206" y="4894"/>
                <wp:lineTo x="16720" y="816"/>
                <wp:lineTo x="13865" y="0"/>
                <wp:lineTo x="7340" y="0"/>
              </wp:wrapPolygon>
            </wp:wrapThrough>
            <wp:docPr id="9" name="Afbeelding 9" descr="Partners from whol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ners from whole worl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492" r="13596"/>
                    <a:stretch/>
                  </pic:blipFill>
                  <pic:spPr bwMode="auto">
                    <a:xfrm>
                      <a:off x="0" y="0"/>
                      <a:ext cx="1009015" cy="1009015"/>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6231">
        <w:t xml:space="preserve">In het leven heb je veel te maken met verschillende normen en waarden, je komt ze overal tegen. Ook in het bedrijfsleven heb je te maken met normen en waarden. Maar wat wordt er precies bedoelt met een norm of waarde? Een waarde is een betekenis gevend ideaal, hierbij kun je denken aan: veiligheid. Een norm is een gedragsregel die te maken hebben met een waarde. Een norm </w:t>
      </w:r>
      <w:r w:rsidR="000344CE">
        <w:t>voor veiligheid op de werkplek</w:t>
      </w:r>
      <w:r w:rsidR="006A6231">
        <w:t xml:space="preserve"> kan zijn:</w:t>
      </w:r>
      <w:r w:rsidR="000344CE">
        <w:t xml:space="preserve"> “Op de bouwvloer draagt iedereen het juiste werkuniform, een helm en schoenen met stalen neuzen.” Een belangrijke waarde voo</w:t>
      </w:r>
      <w:bookmarkStart w:id="22" w:name="_GoBack"/>
      <w:bookmarkEnd w:id="22"/>
      <w:r w:rsidR="000344CE">
        <w:t>r mij is gelijkheid, mijn belangrijkste norm hiervoor luidt als volgt: benader ieder persoon met respect, ondanks zijn/haar afkomst.</w:t>
      </w:r>
    </w:p>
    <w:p w:rsidR="000344CE" w:rsidRDefault="000344CE" w:rsidP="00BE24D5">
      <w:r>
        <w:t xml:space="preserve"> </w:t>
      </w:r>
    </w:p>
    <w:p w:rsidR="000344CE" w:rsidRDefault="00BE24D5" w:rsidP="000344CE">
      <w:pPr>
        <w:pStyle w:val="Geenafstand"/>
        <w:jc w:val="both"/>
      </w:pPr>
      <w:r>
        <w:t xml:space="preserve"> </w:t>
      </w:r>
    </w:p>
    <w:p w:rsidR="00BE24D5" w:rsidRDefault="00BE24D5" w:rsidP="00BE24D5">
      <w:pPr>
        <w:pStyle w:val="Kop2"/>
      </w:pPr>
      <w:bookmarkStart w:id="23" w:name="_Toc478716362"/>
      <w:r>
        <w:t>Vooroordelen en discriminatie</w:t>
      </w:r>
      <w:bookmarkEnd w:id="23"/>
    </w:p>
    <w:p w:rsidR="00433D38" w:rsidRDefault="00BE24D5" w:rsidP="00BE24D5">
      <w:r>
        <w:t>Ieder persoon heeft te maken met vooroordelen, wanneer je naar een vreemde kijkt, heb je een bepaald gevoel of gedachte van. Ook op het werk zal je te maken krijgen met vooroordelen en misschien ook wel discriminatie. Een vooroordeel op het werk kan zijn: “Aziaten zijn altijd goed met nummers, ik zal mijn Aziatische collega vragen of hij me kan helpen met mijn boekhouding.”</w:t>
      </w:r>
    </w:p>
    <w:p w:rsidR="00433D38" w:rsidRDefault="00433D38" w:rsidP="00433D38">
      <w:pPr>
        <w:ind w:left="0"/>
      </w:pPr>
      <w:r>
        <w:t xml:space="preserve">Zelf heb ik tijdens mijn stage ook te maken gehad met vooroordelen. In het eerste gesprek die ik met mijn begeleider heb gehad zei hij het volgende: “Ik verwacht meer van twee dames dan van de algemene doorsnee ICT-autist.” Zelf vond ik dit disrespectvol en vervelend om te horen. Aangezien dit mijn eerste gesprek was met mijn begeleider, lachte ik het maar flauw af en ging door met het gesprek. </w:t>
      </w:r>
    </w:p>
    <w:p w:rsidR="00433D38" w:rsidRDefault="00433D38" w:rsidP="00433D38">
      <w:pPr>
        <w:ind w:left="0"/>
      </w:pPr>
      <w:r>
        <w:t xml:space="preserve">Het filmpje die ik heb gekeken ging over een mevrouw die solliciteerde bij een bedrijf, ze werd afgekeurd door haar uiterlijk en haar sollicitatie werd niet eens bekeken. Daarna kreeg ze een make-over en probeerde ze het opnieuw. Doordat ze een “ander” uiterlijk kreeg, gaf de werkgever haar wel een kans. In mijn ogen is dit onzin, aangezien ik van mening ben dat iedereen gelijk behandelt moet worden. Haar politie zou haar hiermee kunnen helpen, wanneer ze met dit soort discriminatie te maken heeft. </w:t>
      </w:r>
    </w:p>
    <w:p w:rsidR="00433D38" w:rsidRDefault="00433D38" w:rsidP="00433D38">
      <w:pPr>
        <w:ind w:left="0"/>
      </w:pPr>
    </w:p>
    <w:p w:rsidR="00DD0D67" w:rsidRDefault="00DD0D67" w:rsidP="00433D38">
      <w:pPr>
        <w:ind w:left="0"/>
      </w:pPr>
    </w:p>
    <w:p w:rsidR="00433D38" w:rsidRDefault="00433D38" w:rsidP="00433D38">
      <w:pPr>
        <w:pStyle w:val="Kop3"/>
      </w:pPr>
      <w:bookmarkStart w:id="24" w:name="_Toc478716363"/>
      <w:r>
        <w:t>Vrijheid van meningsuiting</w:t>
      </w:r>
      <w:bookmarkEnd w:id="24"/>
    </w:p>
    <w:p w:rsidR="00433D38" w:rsidRDefault="00433D38" w:rsidP="00433D38">
      <w:r>
        <w:t xml:space="preserve">Ik ben het eens met vrijheid van meningsuiting, maar ik ben er ook van mening dat er enige grenzen bestaan in deze vrijheid. Je mag zoveel vrijheid hebben in het uiten van je mening, zolang je dit niet doet met de intentie om iemand te beledigen en als je beschaaft blijft. Je collega’s beledigen is geen vrijheid van meningsuiting, wanneer je kritiek hebt op je collega’s, dan kan je deze op een beleefde respectvolle manier naar voren brengen. </w:t>
      </w:r>
    </w:p>
    <w:p w:rsidR="00DD0D67" w:rsidRDefault="00DD0D67" w:rsidP="00433D38"/>
    <w:p w:rsidR="00DD0D67" w:rsidRPr="00433D38" w:rsidRDefault="00DD0D67" w:rsidP="00433D38"/>
    <w:p w:rsidR="00D03CFA" w:rsidRDefault="00D03CFA" w:rsidP="00433D38">
      <w:pPr>
        <w:ind w:left="0"/>
      </w:pPr>
      <w:r>
        <w:br w:type="page"/>
      </w:r>
    </w:p>
    <w:p w:rsidR="00DD0D67" w:rsidRDefault="00DD0D67" w:rsidP="00DD0D67">
      <w:pPr>
        <w:pStyle w:val="Kop3"/>
      </w:pPr>
      <w:bookmarkStart w:id="25" w:name="_Toc478716364"/>
      <w:r>
        <w:lastRenderedPageBreak/>
        <w:t>Assertiviteit</w:t>
      </w:r>
      <w:bookmarkEnd w:id="25"/>
    </w:p>
    <w:p w:rsidR="00DD0D67" w:rsidRDefault="00DD0D67" w:rsidP="00DD0D67">
      <w:r>
        <w:t>Wat is assertiviteit? Assertiviteit is het uiten van jouw gedachten, gevoelens of meningen op een eerlijke en gepaste manier. Dit betekent dat je deze kunt uiten, zonder iemand te beledigen. Je bent hierin respectvol naar jezelf en naar een ander. Hieronder staat een overzicht waarbij een aantal uitspraken op een rij staan:</w:t>
      </w:r>
    </w:p>
    <w:p w:rsidR="006702CA" w:rsidRDefault="006702CA" w:rsidP="00DD0D67"/>
    <w:tbl>
      <w:tblPr>
        <w:tblStyle w:val="Lijsttabel3-Accent3"/>
        <w:tblW w:w="8307" w:type="dxa"/>
        <w:tblInd w:w="-5" w:type="dxa"/>
        <w:tblLook w:val="04A0" w:firstRow="1" w:lastRow="0" w:firstColumn="1" w:lastColumn="0" w:noHBand="0" w:noVBand="1"/>
      </w:tblPr>
      <w:tblGrid>
        <w:gridCol w:w="5792"/>
        <w:gridCol w:w="712"/>
        <w:gridCol w:w="737"/>
        <w:gridCol w:w="1066"/>
      </w:tblGrid>
      <w:tr w:rsidR="006702CA" w:rsidTr="006702CA">
        <w:trPr>
          <w:cnfStyle w:val="100000000000" w:firstRow="1" w:lastRow="0" w:firstColumn="0" w:lastColumn="0" w:oddVBand="0" w:evenVBand="0" w:oddHBand="0" w:evenHBand="0" w:firstRowFirstColumn="0" w:firstRowLastColumn="0" w:lastRowFirstColumn="0" w:lastRowLastColumn="0"/>
          <w:trHeight w:val="487"/>
        </w:trPr>
        <w:tc>
          <w:tcPr>
            <w:cnfStyle w:val="001000000100" w:firstRow="0" w:lastRow="0" w:firstColumn="1" w:lastColumn="0" w:oddVBand="0" w:evenVBand="0" w:oddHBand="0" w:evenHBand="0" w:firstRowFirstColumn="1"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center"/>
              <w:rPr>
                <w:b w:val="0"/>
                <w:sz w:val="24"/>
              </w:rPr>
            </w:pPr>
            <w:r w:rsidRPr="006702CA">
              <w:rPr>
                <w:b w:val="0"/>
                <w:sz w:val="24"/>
              </w:rPr>
              <w:t>Uitspraak</w:t>
            </w:r>
          </w:p>
        </w:tc>
        <w:tc>
          <w:tcPr>
            <w:tcW w:w="714" w:type="dxa"/>
            <w:tcBorders>
              <w:left w:val="single" w:sz="4" w:space="0" w:color="CD532D" w:themeColor="accent3"/>
              <w:right w:val="single" w:sz="4" w:space="0" w:color="CD532D" w:themeColor="accent3"/>
            </w:tcBorders>
            <w:vAlign w:val="center"/>
          </w:tcPr>
          <w:p w:rsidR="006702CA" w:rsidRPr="006702CA" w:rsidRDefault="006702CA" w:rsidP="006702CA">
            <w:pPr>
              <w:ind w:left="0"/>
              <w:jc w:val="center"/>
              <w:cnfStyle w:val="100000000000" w:firstRow="1" w:lastRow="0" w:firstColumn="0" w:lastColumn="0" w:oddVBand="0" w:evenVBand="0" w:oddHBand="0" w:evenHBand="0" w:firstRowFirstColumn="0" w:firstRowLastColumn="0" w:lastRowFirstColumn="0" w:lastRowLastColumn="0"/>
              <w:rPr>
                <w:b w:val="0"/>
                <w:sz w:val="24"/>
              </w:rPr>
            </w:pPr>
            <w:r w:rsidRPr="006702CA">
              <w:rPr>
                <w:b w:val="0"/>
                <w:sz w:val="24"/>
              </w:rPr>
              <w:t>Wel</w:t>
            </w:r>
          </w:p>
        </w:tc>
        <w:tc>
          <w:tcPr>
            <w:tcW w:w="739" w:type="dxa"/>
            <w:tcBorders>
              <w:left w:val="single" w:sz="4" w:space="0" w:color="CD532D" w:themeColor="accent3"/>
              <w:right w:val="single" w:sz="4" w:space="0" w:color="CD532D" w:themeColor="accent3"/>
            </w:tcBorders>
            <w:vAlign w:val="center"/>
          </w:tcPr>
          <w:p w:rsidR="006702CA" w:rsidRPr="006702CA" w:rsidRDefault="006702CA" w:rsidP="006702CA">
            <w:pPr>
              <w:ind w:left="0"/>
              <w:jc w:val="center"/>
              <w:cnfStyle w:val="100000000000" w:firstRow="1" w:lastRow="0" w:firstColumn="0" w:lastColumn="0" w:oddVBand="0" w:evenVBand="0" w:oddHBand="0" w:evenHBand="0" w:firstRowFirstColumn="0" w:firstRowLastColumn="0" w:lastRowFirstColumn="0" w:lastRowLastColumn="0"/>
              <w:rPr>
                <w:b w:val="0"/>
                <w:sz w:val="24"/>
              </w:rPr>
            </w:pPr>
            <w:r w:rsidRPr="006702CA">
              <w:rPr>
                <w:b w:val="0"/>
                <w:sz w:val="24"/>
              </w:rPr>
              <w:t>Niet</w:t>
            </w:r>
          </w:p>
        </w:tc>
        <w:tc>
          <w:tcPr>
            <w:tcW w:w="995" w:type="dxa"/>
            <w:tcBorders>
              <w:left w:val="single" w:sz="4" w:space="0" w:color="CD532D" w:themeColor="accent3"/>
            </w:tcBorders>
            <w:vAlign w:val="center"/>
          </w:tcPr>
          <w:p w:rsidR="006702CA" w:rsidRPr="006702CA" w:rsidRDefault="006702CA" w:rsidP="006702CA">
            <w:pPr>
              <w:ind w:left="0"/>
              <w:jc w:val="center"/>
              <w:cnfStyle w:val="100000000000" w:firstRow="1" w:lastRow="0" w:firstColumn="0" w:lastColumn="0" w:oddVBand="0" w:evenVBand="0" w:oddHBand="0" w:evenHBand="0" w:firstRowFirstColumn="0" w:firstRowLastColumn="0" w:lastRowFirstColumn="0" w:lastRowLastColumn="0"/>
              <w:rPr>
                <w:b w:val="0"/>
                <w:sz w:val="24"/>
              </w:rPr>
            </w:pPr>
            <w:r w:rsidRPr="006702CA">
              <w:rPr>
                <w:b w:val="0"/>
                <w:sz w:val="24"/>
              </w:rPr>
              <w:t>Neutraal</w:t>
            </w:r>
          </w:p>
        </w:tc>
      </w:tr>
      <w:tr w:rsidR="006702CA" w:rsidTr="00670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Ik heb er moeite mee een gesprek te beginnen met collega’s die ik niet ken.</w:t>
            </w:r>
          </w:p>
        </w:tc>
        <w:tc>
          <w:tcPr>
            <w:tcW w:w="714" w:type="dxa"/>
            <w:tcBorders>
              <w:left w:val="single" w:sz="4" w:space="0" w:color="CD532D" w:themeColor="accent3"/>
              <w:right w:val="single" w:sz="4" w:space="0" w:color="CD532D" w:themeColor="accent3"/>
            </w:tcBorders>
          </w:tcPr>
          <w:p w:rsidR="006702CA" w:rsidRPr="006702CA" w:rsidRDefault="005E49AC" w:rsidP="006702CA">
            <w:pPr>
              <w:ind w:left="0"/>
              <w:jc w:val="center"/>
              <w:cnfStyle w:val="000000100000" w:firstRow="0" w:lastRow="0" w:firstColumn="0" w:lastColumn="0" w:oddVBand="0" w:evenVBand="0" w:oddHBand="1" w:evenHBand="0" w:firstRowFirstColumn="0" w:firstRowLastColumn="0" w:lastRowFirstColumn="0" w:lastRowLastColumn="0"/>
            </w:pPr>
            <w:r>
              <w:t>X</w:t>
            </w:r>
          </w:p>
        </w:tc>
        <w:tc>
          <w:tcPr>
            <w:tcW w:w="739" w:type="dxa"/>
            <w:tcBorders>
              <w:left w:val="single" w:sz="4" w:space="0" w:color="CD532D" w:themeColor="accent3"/>
              <w:right w:val="single" w:sz="4" w:space="0" w:color="CD532D" w:themeColor="accent3"/>
            </w:tcBorders>
          </w:tcPr>
          <w:p w:rsidR="006702CA" w:rsidRP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c>
          <w:tcPr>
            <w:tcW w:w="995" w:type="dxa"/>
            <w:tcBorders>
              <w:left w:val="single" w:sz="4" w:space="0" w:color="CD532D" w:themeColor="accent3"/>
            </w:tcBorders>
          </w:tcPr>
          <w:p w:rsidR="006702CA" w:rsidRP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r>
      <w:tr w:rsidR="006702CA" w:rsidTr="006702CA">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Ik zeg op mijn nieuwe werk vaak niets uit angst dat ik niet genoeg van het onderwerp af weet.</w:t>
            </w:r>
          </w:p>
        </w:tc>
        <w:tc>
          <w:tcPr>
            <w:tcW w:w="714" w:type="dxa"/>
            <w:tcBorders>
              <w:left w:val="single" w:sz="4" w:space="0" w:color="CD532D" w:themeColor="accent3"/>
              <w:right w:val="single" w:sz="4" w:space="0" w:color="CD532D" w:themeColor="accent3"/>
            </w:tcBorders>
          </w:tcPr>
          <w:p w:rsidR="006702CA" w:rsidRP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c>
          <w:tcPr>
            <w:tcW w:w="739" w:type="dxa"/>
            <w:tcBorders>
              <w:left w:val="single" w:sz="4" w:space="0" w:color="CD532D" w:themeColor="accent3"/>
              <w:right w:val="single" w:sz="4" w:space="0" w:color="CD532D" w:themeColor="accent3"/>
            </w:tcBorders>
          </w:tcPr>
          <w:p w:rsidR="006702CA" w:rsidRPr="006702CA" w:rsidRDefault="005E49AC" w:rsidP="006702CA">
            <w:pPr>
              <w:ind w:left="0"/>
              <w:jc w:val="center"/>
              <w:cnfStyle w:val="000000000000" w:firstRow="0" w:lastRow="0" w:firstColumn="0" w:lastColumn="0" w:oddVBand="0" w:evenVBand="0" w:oddHBand="0" w:evenHBand="0" w:firstRowFirstColumn="0" w:firstRowLastColumn="0" w:lastRowFirstColumn="0" w:lastRowLastColumn="0"/>
            </w:pPr>
            <w:r>
              <w:t>X</w:t>
            </w:r>
          </w:p>
        </w:tc>
        <w:tc>
          <w:tcPr>
            <w:tcW w:w="995" w:type="dxa"/>
            <w:tcBorders>
              <w:left w:val="single" w:sz="4" w:space="0" w:color="CD532D" w:themeColor="accent3"/>
            </w:tcBorders>
          </w:tcPr>
          <w:p w:rsidR="006702CA" w:rsidRP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r>
      <w:tr w:rsidR="006702CA" w:rsidTr="00670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Als ik wil weten wat mijn collega's van mij vinden, dan durf ik dat niet te vragen.</w:t>
            </w:r>
          </w:p>
        </w:tc>
        <w:tc>
          <w:tcPr>
            <w:tcW w:w="714" w:type="dxa"/>
            <w:tcBorders>
              <w:left w:val="single" w:sz="4" w:space="0" w:color="CD532D" w:themeColor="accent3"/>
              <w:right w:val="single" w:sz="4" w:space="0" w:color="CD532D" w:themeColor="accent3"/>
            </w:tcBorders>
          </w:tcPr>
          <w:p w:rsidR="006702CA" w:rsidRP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c>
          <w:tcPr>
            <w:tcW w:w="739" w:type="dxa"/>
            <w:tcBorders>
              <w:left w:val="single" w:sz="4" w:space="0" w:color="CD532D" w:themeColor="accent3"/>
              <w:right w:val="single" w:sz="4" w:space="0" w:color="CD532D" w:themeColor="accent3"/>
            </w:tcBorders>
          </w:tcPr>
          <w:p w:rsidR="006702CA" w:rsidRP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c>
          <w:tcPr>
            <w:tcW w:w="995" w:type="dxa"/>
            <w:tcBorders>
              <w:left w:val="single" w:sz="4" w:space="0" w:color="CD532D" w:themeColor="accent3"/>
            </w:tcBorders>
          </w:tcPr>
          <w:p w:rsidR="006702CA" w:rsidRPr="006702CA" w:rsidRDefault="005E49AC" w:rsidP="006702CA">
            <w:pPr>
              <w:ind w:left="0"/>
              <w:jc w:val="center"/>
              <w:cnfStyle w:val="000000100000" w:firstRow="0" w:lastRow="0" w:firstColumn="0" w:lastColumn="0" w:oddVBand="0" w:evenVBand="0" w:oddHBand="1" w:evenHBand="0" w:firstRowFirstColumn="0" w:firstRowLastColumn="0" w:lastRowFirstColumn="0" w:lastRowLastColumn="0"/>
            </w:pPr>
            <w:r>
              <w:t>X</w:t>
            </w:r>
          </w:p>
        </w:tc>
      </w:tr>
      <w:tr w:rsidR="006702CA" w:rsidTr="006702CA">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Ik zeg vaak ‘ja’, ook als ik eigenlijk geen tijd heb.</w:t>
            </w:r>
          </w:p>
        </w:tc>
        <w:tc>
          <w:tcPr>
            <w:tcW w:w="714" w:type="dxa"/>
            <w:tcBorders>
              <w:left w:val="single" w:sz="4" w:space="0" w:color="CD532D" w:themeColor="accent3"/>
              <w:right w:val="single" w:sz="4" w:space="0" w:color="CD532D" w:themeColor="accent3"/>
            </w:tcBorders>
          </w:tcPr>
          <w:p w:rsidR="006702CA" w:rsidRDefault="005E49AC" w:rsidP="006702CA">
            <w:pPr>
              <w:ind w:left="0"/>
              <w:jc w:val="center"/>
              <w:cnfStyle w:val="000000000000" w:firstRow="0" w:lastRow="0" w:firstColumn="0" w:lastColumn="0" w:oddVBand="0" w:evenVBand="0" w:oddHBand="0" w:evenHBand="0" w:firstRowFirstColumn="0" w:firstRowLastColumn="0" w:lastRowFirstColumn="0" w:lastRowLastColumn="0"/>
            </w:pPr>
            <w:r>
              <w:t>X</w:t>
            </w:r>
          </w:p>
        </w:tc>
        <w:tc>
          <w:tcPr>
            <w:tcW w:w="739" w:type="dxa"/>
            <w:tcBorders>
              <w:left w:val="single" w:sz="4" w:space="0" w:color="CD532D" w:themeColor="accent3"/>
              <w:right w:val="single" w:sz="4" w:space="0" w:color="CD532D" w:themeColor="accent3"/>
            </w:tcBorders>
          </w:tcPr>
          <w:p w:rsid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c>
          <w:tcPr>
            <w:tcW w:w="995" w:type="dxa"/>
            <w:tcBorders>
              <w:left w:val="single" w:sz="4" w:space="0" w:color="CD532D" w:themeColor="accent3"/>
            </w:tcBorders>
          </w:tcPr>
          <w:p w:rsid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r>
      <w:tr w:rsidR="006702CA" w:rsidTr="00670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Ik durf niet te zeggen dat iemand iets gestolen heeft op het werk.</w:t>
            </w:r>
          </w:p>
        </w:tc>
        <w:tc>
          <w:tcPr>
            <w:tcW w:w="714" w:type="dxa"/>
            <w:tcBorders>
              <w:left w:val="single" w:sz="4" w:space="0" w:color="CD532D" w:themeColor="accent3"/>
              <w:right w:val="single" w:sz="4" w:space="0" w:color="CD532D" w:themeColor="accent3"/>
            </w:tcBorders>
          </w:tcPr>
          <w:p w:rsid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c>
          <w:tcPr>
            <w:tcW w:w="739" w:type="dxa"/>
            <w:tcBorders>
              <w:left w:val="single" w:sz="4" w:space="0" w:color="CD532D" w:themeColor="accent3"/>
              <w:right w:val="single" w:sz="4" w:space="0" w:color="CD532D" w:themeColor="accent3"/>
            </w:tcBorders>
          </w:tcPr>
          <w:p w:rsidR="006702CA" w:rsidRDefault="005E49AC" w:rsidP="006702CA">
            <w:pPr>
              <w:ind w:left="0"/>
              <w:jc w:val="center"/>
              <w:cnfStyle w:val="000000100000" w:firstRow="0" w:lastRow="0" w:firstColumn="0" w:lastColumn="0" w:oddVBand="0" w:evenVBand="0" w:oddHBand="1" w:evenHBand="0" w:firstRowFirstColumn="0" w:firstRowLastColumn="0" w:lastRowFirstColumn="0" w:lastRowLastColumn="0"/>
            </w:pPr>
            <w:r>
              <w:t>X</w:t>
            </w:r>
          </w:p>
        </w:tc>
        <w:tc>
          <w:tcPr>
            <w:tcW w:w="995" w:type="dxa"/>
            <w:tcBorders>
              <w:left w:val="single" w:sz="4" w:space="0" w:color="CD532D" w:themeColor="accent3"/>
            </w:tcBorders>
          </w:tcPr>
          <w:p w:rsid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r>
      <w:tr w:rsidR="006702CA" w:rsidTr="006702CA">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Ik ben onzeker over mijn eigen werk.</w:t>
            </w:r>
          </w:p>
        </w:tc>
        <w:tc>
          <w:tcPr>
            <w:tcW w:w="714" w:type="dxa"/>
            <w:tcBorders>
              <w:left w:val="single" w:sz="4" w:space="0" w:color="CD532D" w:themeColor="accent3"/>
              <w:right w:val="single" w:sz="4" w:space="0" w:color="CD532D" w:themeColor="accent3"/>
            </w:tcBorders>
          </w:tcPr>
          <w:p w:rsidR="006702CA" w:rsidRDefault="005E49AC" w:rsidP="006702CA">
            <w:pPr>
              <w:ind w:left="0"/>
              <w:jc w:val="center"/>
              <w:cnfStyle w:val="000000000000" w:firstRow="0" w:lastRow="0" w:firstColumn="0" w:lastColumn="0" w:oddVBand="0" w:evenVBand="0" w:oddHBand="0" w:evenHBand="0" w:firstRowFirstColumn="0" w:firstRowLastColumn="0" w:lastRowFirstColumn="0" w:lastRowLastColumn="0"/>
            </w:pPr>
            <w:r>
              <w:t>X</w:t>
            </w:r>
          </w:p>
        </w:tc>
        <w:tc>
          <w:tcPr>
            <w:tcW w:w="739" w:type="dxa"/>
            <w:tcBorders>
              <w:left w:val="single" w:sz="4" w:space="0" w:color="CD532D" w:themeColor="accent3"/>
              <w:right w:val="single" w:sz="4" w:space="0" w:color="CD532D" w:themeColor="accent3"/>
            </w:tcBorders>
          </w:tcPr>
          <w:p w:rsid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c>
          <w:tcPr>
            <w:tcW w:w="995" w:type="dxa"/>
            <w:tcBorders>
              <w:left w:val="single" w:sz="4" w:space="0" w:color="CD532D" w:themeColor="accent3"/>
            </w:tcBorders>
          </w:tcPr>
          <w:p w:rsid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r>
      <w:tr w:rsidR="006702CA" w:rsidTr="00670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Ik vind het vervelend om uitleg te moeten vragen als iemand moeilijke woorden gebruikt, omdat ik denk dat men mij dom zal vinden.</w:t>
            </w:r>
          </w:p>
        </w:tc>
        <w:tc>
          <w:tcPr>
            <w:tcW w:w="714" w:type="dxa"/>
            <w:tcBorders>
              <w:left w:val="single" w:sz="4" w:space="0" w:color="CD532D" w:themeColor="accent3"/>
              <w:right w:val="single" w:sz="4" w:space="0" w:color="CD532D" w:themeColor="accent3"/>
            </w:tcBorders>
          </w:tcPr>
          <w:p w:rsid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c>
          <w:tcPr>
            <w:tcW w:w="739" w:type="dxa"/>
            <w:tcBorders>
              <w:left w:val="single" w:sz="4" w:space="0" w:color="CD532D" w:themeColor="accent3"/>
              <w:right w:val="single" w:sz="4" w:space="0" w:color="CD532D" w:themeColor="accent3"/>
            </w:tcBorders>
          </w:tcPr>
          <w:p w:rsidR="006702CA" w:rsidRDefault="005E49AC" w:rsidP="006702CA">
            <w:pPr>
              <w:ind w:left="0"/>
              <w:jc w:val="center"/>
              <w:cnfStyle w:val="000000100000" w:firstRow="0" w:lastRow="0" w:firstColumn="0" w:lastColumn="0" w:oddVBand="0" w:evenVBand="0" w:oddHBand="1" w:evenHBand="0" w:firstRowFirstColumn="0" w:firstRowLastColumn="0" w:lastRowFirstColumn="0" w:lastRowLastColumn="0"/>
            </w:pPr>
            <w:r>
              <w:t>X</w:t>
            </w:r>
          </w:p>
        </w:tc>
        <w:tc>
          <w:tcPr>
            <w:tcW w:w="995" w:type="dxa"/>
            <w:tcBorders>
              <w:left w:val="single" w:sz="4" w:space="0" w:color="CD532D" w:themeColor="accent3"/>
            </w:tcBorders>
          </w:tcPr>
          <w:p w:rsid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r>
      <w:tr w:rsidR="006702CA" w:rsidTr="006702CA">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Mijn collega komt steeds te laat en ik durf hem hier niet op aan te spreken.</w:t>
            </w:r>
          </w:p>
        </w:tc>
        <w:tc>
          <w:tcPr>
            <w:tcW w:w="714" w:type="dxa"/>
            <w:tcBorders>
              <w:left w:val="single" w:sz="4" w:space="0" w:color="CD532D" w:themeColor="accent3"/>
              <w:right w:val="single" w:sz="4" w:space="0" w:color="CD532D" w:themeColor="accent3"/>
            </w:tcBorders>
          </w:tcPr>
          <w:p w:rsid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c>
          <w:tcPr>
            <w:tcW w:w="739" w:type="dxa"/>
            <w:tcBorders>
              <w:left w:val="single" w:sz="4" w:space="0" w:color="CD532D" w:themeColor="accent3"/>
              <w:right w:val="single" w:sz="4" w:space="0" w:color="CD532D" w:themeColor="accent3"/>
            </w:tcBorders>
          </w:tcPr>
          <w:p w:rsidR="006702CA" w:rsidRDefault="005E49AC" w:rsidP="006702CA">
            <w:pPr>
              <w:ind w:left="0"/>
              <w:jc w:val="center"/>
              <w:cnfStyle w:val="000000000000" w:firstRow="0" w:lastRow="0" w:firstColumn="0" w:lastColumn="0" w:oddVBand="0" w:evenVBand="0" w:oddHBand="0" w:evenHBand="0" w:firstRowFirstColumn="0" w:firstRowLastColumn="0" w:lastRowFirstColumn="0" w:lastRowLastColumn="0"/>
            </w:pPr>
            <w:r>
              <w:t>X</w:t>
            </w:r>
          </w:p>
        </w:tc>
        <w:tc>
          <w:tcPr>
            <w:tcW w:w="995" w:type="dxa"/>
            <w:tcBorders>
              <w:left w:val="single" w:sz="4" w:space="0" w:color="CD532D" w:themeColor="accent3"/>
            </w:tcBorders>
          </w:tcPr>
          <w:p w:rsid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r>
      <w:tr w:rsidR="006702CA" w:rsidTr="00670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Als ik boos ben, dan klap ik dicht.</w:t>
            </w:r>
          </w:p>
        </w:tc>
        <w:tc>
          <w:tcPr>
            <w:tcW w:w="714" w:type="dxa"/>
            <w:tcBorders>
              <w:left w:val="single" w:sz="4" w:space="0" w:color="CD532D" w:themeColor="accent3"/>
              <w:right w:val="single" w:sz="4" w:space="0" w:color="CD532D" w:themeColor="accent3"/>
            </w:tcBorders>
          </w:tcPr>
          <w:p w:rsid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c>
          <w:tcPr>
            <w:tcW w:w="739" w:type="dxa"/>
            <w:tcBorders>
              <w:left w:val="single" w:sz="4" w:space="0" w:color="CD532D" w:themeColor="accent3"/>
              <w:right w:val="single" w:sz="4" w:space="0" w:color="CD532D" w:themeColor="accent3"/>
            </w:tcBorders>
          </w:tcPr>
          <w:p w:rsidR="006702CA" w:rsidRDefault="005E49AC" w:rsidP="006702CA">
            <w:pPr>
              <w:ind w:left="0"/>
              <w:jc w:val="center"/>
              <w:cnfStyle w:val="000000100000" w:firstRow="0" w:lastRow="0" w:firstColumn="0" w:lastColumn="0" w:oddVBand="0" w:evenVBand="0" w:oddHBand="1" w:evenHBand="0" w:firstRowFirstColumn="0" w:firstRowLastColumn="0" w:lastRowFirstColumn="0" w:lastRowLastColumn="0"/>
            </w:pPr>
            <w:r>
              <w:t>X</w:t>
            </w:r>
          </w:p>
        </w:tc>
        <w:tc>
          <w:tcPr>
            <w:tcW w:w="995" w:type="dxa"/>
            <w:tcBorders>
              <w:left w:val="single" w:sz="4" w:space="0" w:color="CD532D" w:themeColor="accent3"/>
            </w:tcBorders>
          </w:tcPr>
          <w:p w:rsid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r>
      <w:tr w:rsidR="006702CA" w:rsidTr="006702CA">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Ik vind het moeilijk om mijn eigen mening goed te verwoorden.</w:t>
            </w:r>
          </w:p>
        </w:tc>
        <w:tc>
          <w:tcPr>
            <w:tcW w:w="714" w:type="dxa"/>
            <w:tcBorders>
              <w:left w:val="single" w:sz="4" w:space="0" w:color="CD532D" w:themeColor="accent3"/>
              <w:right w:val="single" w:sz="4" w:space="0" w:color="CD532D" w:themeColor="accent3"/>
            </w:tcBorders>
          </w:tcPr>
          <w:p w:rsid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c>
          <w:tcPr>
            <w:tcW w:w="739" w:type="dxa"/>
            <w:tcBorders>
              <w:left w:val="single" w:sz="4" w:space="0" w:color="CD532D" w:themeColor="accent3"/>
              <w:right w:val="single" w:sz="4" w:space="0" w:color="CD532D" w:themeColor="accent3"/>
            </w:tcBorders>
          </w:tcPr>
          <w:p w:rsidR="006702CA" w:rsidRDefault="005E49AC" w:rsidP="006702CA">
            <w:pPr>
              <w:ind w:left="0"/>
              <w:jc w:val="center"/>
              <w:cnfStyle w:val="000000000000" w:firstRow="0" w:lastRow="0" w:firstColumn="0" w:lastColumn="0" w:oddVBand="0" w:evenVBand="0" w:oddHBand="0" w:evenHBand="0" w:firstRowFirstColumn="0" w:firstRowLastColumn="0" w:lastRowFirstColumn="0" w:lastRowLastColumn="0"/>
            </w:pPr>
            <w:r>
              <w:t>X</w:t>
            </w:r>
          </w:p>
        </w:tc>
        <w:tc>
          <w:tcPr>
            <w:tcW w:w="995" w:type="dxa"/>
            <w:tcBorders>
              <w:left w:val="single" w:sz="4" w:space="0" w:color="CD532D" w:themeColor="accent3"/>
            </w:tcBorders>
          </w:tcPr>
          <w:p w:rsid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r>
      <w:tr w:rsidR="006702CA" w:rsidTr="00670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Als mijn baas vraagt of ik kan overwerken zeg ik meestal geen ‘nee’.</w:t>
            </w:r>
          </w:p>
        </w:tc>
        <w:tc>
          <w:tcPr>
            <w:tcW w:w="714" w:type="dxa"/>
            <w:tcBorders>
              <w:left w:val="single" w:sz="4" w:space="0" w:color="CD532D" w:themeColor="accent3"/>
              <w:right w:val="single" w:sz="4" w:space="0" w:color="CD532D" w:themeColor="accent3"/>
            </w:tcBorders>
          </w:tcPr>
          <w:p w:rsid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c>
          <w:tcPr>
            <w:tcW w:w="739" w:type="dxa"/>
            <w:tcBorders>
              <w:left w:val="single" w:sz="4" w:space="0" w:color="CD532D" w:themeColor="accent3"/>
              <w:right w:val="single" w:sz="4" w:space="0" w:color="CD532D" w:themeColor="accent3"/>
            </w:tcBorders>
          </w:tcPr>
          <w:p w:rsidR="006702CA" w:rsidRDefault="005E49AC" w:rsidP="006702CA">
            <w:pPr>
              <w:ind w:left="0"/>
              <w:jc w:val="center"/>
              <w:cnfStyle w:val="000000100000" w:firstRow="0" w:lastRow="0" w:firstColumn="0" w:lastColumn="0" w:oddVBand="0" w:evenVBand="0" w:oddHBand="1" w:evenHBand="0" w:firstRowFirstColumn="0" w:firstRowLastColumn="0" w:lastRowFirstColumn="0" w:lastRowLastColumn="0"/>
            </w:pPr>
            <w:r>
              <w:t>X</w:t>
            </w:r>
          </w:p>
        </w:tc>
        <w:tc>
          <w:tcPr>
            <w:tcW w:w="995" w:type="dxa"/>
            <w:tcBorders>
              <w:left w:val="single" w:sz="4" w:space="0" w:color="CD532D" w:themeColor="accent3"/>
            </w:tcBorders>
          </w:tcPr>
          <w:p w:rsidR="006702CA" w:rsidRDefault="006702CA" w:rsidP="006702CA">
            <w:pPr>
              <w:ind w:left="0"/>
              <w:jc w:val="center"/>
              <w:cnfStyle w:val="000000100000" w:firstRow="0" w:lastRow="0" w:firstColumn="0" w:lastColumn="0" w:oddVBand="0" w:evenVBand="0" w:oddHBand="1" w:evenHBand="0" w:firstRowFirstColumn="0" w:firstRowLastColumn="0" w:lastRowFirstColumn="0" w:lastRowLastColumn="0"/>
            </w:pPr>
          </w:p>
        </w:tc>
      </w:tr>
      <w:tr w:rsidR="006702CA" w:rsidTr="006702CA">
        <w:tc>
          <w:tcPr>
            <w:cnfStyle w:val="001000000000" w:firstRow="0" w:lastRow="0" w:firstColumn="1" w:lastColumn="0" w:oddVBand="0" w:evenVBand="0" w:oddHBand="0" w:evenHBand="0" w:firstRowFirstColumn="0" w:firstRowLastColumn="0" w:lastRowFirstColumn="0" w:lastRowLastColumn="0"/>
            <w:tcW w:w="5859" w:type="dxa"/>
            <w:tcBorders>
              <w:right w:val="single" w:sz="4" w:space="0" w:color="CD532D" w:themeColor="accent3"/>
            </w:tcBorders>
            <w:vAlign w:val="center"/>
          </w:tcPr>
          <w:p w:rsidR="006702CA" w:rsidRPr="006702CA" w:rsidRDefault="006702CA" w:rsidP="006702CA">
            <w:pPr>
              <w:ind w:left="0"/>
              <w:jc w:val="left"/>
              <w:rPr>
                <w:b w:val="0"/>
              </w:rPr>
            </w:pPr>
            <w:r w:rsidRPr="006702CA">
              <w:rPr>
                <w:b w:val="0"/>
              </w:rPr>
              <w:t>Ik ben bang mensen te kwetsen als ik eerlijk mijn mening geef.</w:t>
            </w:r>
          </w:p>
        </w:tc>
        <w:tc>
          <w:tcPr>
            <w:tcW w:w="714" w:type="dxa"/>
            <w:tcBorders>
              <w:left w:val="single" w:sz="4" w:space="0" w:color="CD532D" w:themeColor="accent3"/>
              <w:right w:val="single" w:sz="4" w:space="0" w:color="CD532D" w:themeColor="accent3"/>
            </w:tcBorders>
          </w:tcPr>
          <w:p w:rsid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c>
          <w:tcPr>
            <w:tcW w:w="739" w:type="dxa"/>
            <w:tcBorders>
              <w:left w:val="single" w:sz="4" w:space="0" w:color="CD532D" w:themeColor="accent3"/>
              <w:right w:val="single" w:sz="4" w:space="0" w:color="CD532D" w:themeColor="accent3"/>
            </w:tcBorders>
          </w:tcPr>
          <w:p w:rsidR="006702CA" w:rsidRDefault="005E49AC" w:rsidP="006702CA">
            <w:pPr>
              <w:ind w:left="0"/>
              <w:jc w:val="center"/>
              <w:cnfStyle w:val="000000000000" w:firstRow="0" w:lastRow="0" w:firstColumn="0" w:lastColumn="0" w:oddVBand="0" w:evenVBand="0" w:oddHBand="0" w:evenHBand="0" w:firstRowFirstColumn="0" w:firstRowLastColumn="0" w:lastRowFirstColumn="0" w:lastRowLastColumn="0"/>
            </w:pPr>
            <w:r>
              <w:t>X</w:t>
            </w:r>
          </w:p>
        </w:tc>
        <w:tc>
          <w:tcPr>
            <w:tcW w:w="995" w:type="dxa"/>
            <w:tcBorders>
              <w:left w:val="single" w:sz="4" w:space="0" w:color="CD532D" w:themeColor="accent3"/>
            </w:tcBorders>
          </w:tcPr>
          <w:p w:rsidR="006702CA" w:rsidRDefault="006702CA" w:rsidP="006702CA">
            <w:pPr>
              <w:ind w:left="0"/>
              <w:jc w:val="center"/>
              <w:cnfStyle w:val="000000000000" w:firstRow="0" w:lastRow="0" w:firstColumn="0" w:lastColumn="0" w:oddVBand="0" w:evenVBand="0" w:oddHBand="0" w:evenHBand="0" w:firstRowFirstColumn="0" w:firstRowLastColumn="0" w:lastRowFirstColumn="0" w:lastRowLastColumn="0"/>
            </w:pPr>
          </w:p>
        </w:tc>
      </w:tr>
    </w:tbl>
    <w:p w:rsidR="005E49AC" w:rsidRDefault="005E49AC" w:rsidP="00DD0D67"/>
    <w:p w:rsidR="00DD0D67" w:rsidRDefault="005E49AC" w:rsidP="00DD0D67">
      <w:pPr>
        <w:rPr>
          <w:rFonts w:eastAsiaTheme="majorEastAsia"/>
          <w:color w:val="2F1B15" w:themeColor="accent1" w:themeShade="BF"/>
          <w:sz w:val="32"/>
          <w:szCs w:val="32"/>
        </w:rPr>
      </w:pPr>
      <w:r>
        <w:t xml:space="preserve">Ik heb drie uitspraken die bij mij passen, als ik naar de bovenstaande tabel kijk. Wanneer ik in een nieuwe omgeving ben, dan ben ik geneigd om me eerst rustig aan te passen in de nieuwe werksfeer. Hierdoor durf ik vaak niet een gesprek aan te gaan met een nieuwe collega. Wanneer ik al een langere tijd op een werkplek zit, zal ik geen moeite hebben om een nieuwe collega aan te spreken en een praatje mee te houden. Een van de dingen waar ik veel van moet leren, is nee zeggen. Ik ben vaak geneigd om “ja” op vele dingen te zeggen, omdat ik erg behulpzaam ben. Ik ben altijd bereid om een ander te helpen en heb daar geen moeite mee, hierdoor kan het zo zijn dat ik tijd te kort kom om deze taken uit te voeren. Onzekerheid is iets waar ik me hele leven al mee te maken heb, hier moet ik aan gaan werken. </w:t>
      </w:r>
      <w:r w:rsidR="00DD0D67">
        <w:br w:type="page"/>
      </w:r>
    </w:p>
    <w:p w:rsidR="005E49AC" w:rsidRDefault="005E49AC" w:rsidP="005E49AC">
      <w:pPr>
        <w:pStyle w:val="Kop3"/>
      </w:pPr>
      <w:bookmarkStart w:id="26" w:name="_Toc478716365"/>
      <w:r>
        <w:lastRenderedPageBreak/>
        <w:t>Collegialiteit</w:t>
      </w:r>
      <w:bookmarkEnd w:id="26"/>
    </w:p>
    <w:p w:rsidR="005E49AC" w:rsidRDefault="005E49AC" w:rsidP="005E49AC">
      <w:r>
        <w:t>Op de werkvloer heb je veel verschillende collega’s met verschillende kwaliteiten. Je kunt het met de een beter vinden, dan met een ander. Hieronder staat mijn top 3 van kwaliteiten die een “goede” collega moet hebben:</w:t>
      </w:r>
    </w:p>
    <w:p w:rsidR="005E49AC" w:rsidRDefault="005E49AC" w:rsidP="005E49AC">
      <w:pPr>
        <w:pStyle w:val="Lijstalinea"/>
        <w:numPr>
          <w:ilvl w:val="0"/>
          <w:numId w:val="19"/>
        </w:numPr>
      </w:pPr>
      <w:r>
        <w:t>Betrouwbaar zijn</w:t>
      </w:r>
    </w:p>
    <w:p w:rsidR="005E49AC" w:rsidRDefault="005E49AC" w:rsidP="005E49AC">
      <w:pPr>
        <w:pStyle w:val="Lijstalinea"/>
        <w:numPr>
          <w:ilvl w:val="0"/>
          <w:numId w:val="19"/>
        </w:numPr>
      </w:pPr>
      <w:r>
        <w:t>Sociaal tegen andere collega’s</w:t>
      </w:r>
    </w:p>
    <w:p w:rsidR="005E49AC" w:rsidRDefault="005E49AC" w:rsidP="005E49AC">
      <w:pPr>
        <w:pStyle w:val="Lijstalinea"/>
        <w:numPr>
          <w:ilvl w:val="0"/>
          <w:numId w:val="19"/>
        </w:numPr>
      </w:pPr>
      <w:r>
        <w:t>Humor hebben</w:t>
      </w:r>
    </w:p>
    <w:p w:rsidR="005E49AC" w:rsidRDefault="005E49AC" w:rsidP="005E49AC">
      <w:r>
        <w:t xml:space="preserve">Het is belangrijk dat je op het werk je collega’s kan vertrouwen met informatie die je ze biedt. Verder is het fijn wanneer een collega je af en toe een grapje erdoorheen gooit om </w:t>
      </w:r>
      <w:r w:rsidR="002647B4">
        <w:t xml:space="preserve">het werk wat leuker te maken. Werk hoeft niet saai te zijn, met leuke sociale collega’s. Zelf vind ik mezelf betrouwbaar, vooral op de werkvloer. Informatie die mij aangeboden wordt, ga ik zorgvuldig mee om. </w:t>
      </w:r>
    </w:p>
    <w:p w:rsidR="002647B4" w:rsidRDefault="002647B4" w:rsidP="005E49AC"/>
    <w:p w:rsidR="002647B4" w:rsidRDefault="002647B4" w:rsidP="002647B4">
      <w:pPr>
        <w:rPr>
          <w:b/>
        </w:rPr>
      </w:pPr>
      <w:r w:rsidRPr="002647B4">
        <w:rPr>
          <w:b/>
        </w:rPr>
        <w:t>Collega met problemen</w:t>
      </w:r>
    </w:p>
    <w:p w:rsidR="002647B4" w:rsidRPr="002647B4" w:rsidRDefault="002647B4" w:rsidP="002647B4">
      <w:r w:rsidRPr="002647B4">
        <w:t>Je hebt een collega waar het niet goed mee gaat. Je vraagt wat er aan de hand is? De collega v</w:t>
      </w:r>
      <w:r>
        <w:t xml:space="preserve">ertelt haar problemen aan jou. </w:t>
      </w:r>
    </w:p>
    <w:p w:rsidR="002647B4" w:rsidRDefault="002647B4" w:rsidP="002647B4">
      <w:pPr>
        <w:pStyle w:val="Lijstalinea"/>
        <w:numPr>
          <w:ilvl w:val="0"/>
          <w:numId w:val="20"/>
        </w:numPr>
      </w:pPr>
      <w:r>
        <w:t>Wat doe jij?</w:t>
      </w:r>
    </w:p>
    <w:p w:rsidR="002647B4" w:rsidRDefault="002647B4" w:rsidP="002647B4">
      <w:pPr>
        <w:pStyle w:val="Lijstalinea"/>
      </w:pPr>
      <w:r>
        <w:t>E)</w:t>
      </w:r>
      <w:r w:rsidRPr="002647B4">
        <w:t xml:space="preserve"> Je luistert naar haar en overlegt met haar wie haar hulp kan geven.</w:t>
      </w:r>
    </w:p>
    <w:p w:rsidR="002647B4" w:rsidRDefault="002647B4" w:rsidP="002647B4">
      <w:pPr>
        <w:pStyle w:val="Lijstalinea"/>
        <w:numPr>
          <w:ilvl w:val="0"/>
          <w:numId w:val="20"/>
        </w:numPr>
      </w:pPr>
      <w:r w:rsidRPr="002647B4">
        <w:t>Waarom heb je voor dit antwoord gekozen?</w:t>
      </w:r>
    </w:p>
    <w:p w:rsidR="002647B4" w:rsidRDefault="002647B4" w:rsidP="002647B4">
      <w:pPr>
        <w:pStyle w:val="Lijstalinea"/>
      </w:pPr>
      <w:r>
        <w:t>Ik ben altijd bereid om een ander te helpen, wanneer ik dit niet alleen kan is het fijn om een ander hierbij te betrekken. Samen kan je meer bereiken, dan alleen.</w:t>
      </w:r>
    </w:p>
    <w:p w:rsidR="002647B4" w:rsidRDefault="002647B4" w:rsidP="002647B4">
      <w:pPr>
        <w:pStyle w:val="Lijstalinea"/>
        <w:numPr>
          <w:ilvl w:val="0"/>
          <w:numId w:val="20"/>
        </w:numPr>
      </w:pPr>
      <w:r w:rsidRPr="002647B4">
        <w:t>Welke kwaliteiten van jezelf kun je hierbij inzetten?</w:t>
      </w:r>
    </w:p>
    <w:p w:rsidR="002647B4" w:rsidRPr="002647B4" w:rsidRDefault="002647B4" w:rsidP="002647B4">
      <w:pPr>
        <w:pStyle w:val="Lijstalinea"/>
      </w:pPr>
      <w:r>
        <w:t xml:space="preserve">Ik sta graag mensen te help, wanneer zij hier behoefte aan hebben. Mijn behulpzaamheid kan hierbij helpen. </w:t>
      </w:r>
    </w:p>
    <w:p w:rsidR="002647B4" w:rsidRDefault="002647B4" w:rsidP="002647B4"/>
    <w:p w:rsidR="002647B4" w:rsidRDefault="002647B4" w:rsidP="002647B4">
      <w:pPr>
        <w:rPr>
          <w:b/>
        </w:rPr>
      </w:pPr>
      <w:r w:rsidRPr="002647B4">
        <w:rPr>
          <w:b/>
        </w:rPr>
        <w:t>Collega &lt;-&gt; Baas</w:t>
      </w:r>
    </w:p>
    <w:p w:rsidR="002647B4" w:rsidRPr="002647B4" w:rsidRDefault="002647B4" w:rsidP="002647B4">
      <w:r w:rsidRPr="002647B4">
        <w:t xml:space="preserve">Je collega Khalid is moslim en houdt zich aan de ramadan. Tussen zonsopgang en zonsondergang eet hij niet en drinkt hij alleen water. Je baas vertelt aan Khalid dat hij die avond moet overwerken, maar Khalid zegt dat hij zich niet fit voelt omdat hij weinig eet overdag. Je baas zegt: “Wat heb ik daarmee te maken? Doe het maar gewoon.” </w:t>
      </w:r>
    </w:p>
    <w:p w:rsidR="002647B4" w:rsidRDefault="002647B4" w:rsidP="00977E66">
      <w:pPr>
        <w:pStyle w:val="Lijstalinea"/>
        <w:numPr>
          <w:ilvl w:val="0"/>
          <w:numId w:val="22"/>
        </w:numPr>
      </w:pPr>
      <w:r w:rsidRPr="002647B4">
        <w:t xml:space="preserve">Wat doe jij? </w:t>
      </w:r>
    </w:p>
    <w:p w:rsidR="008C7435" w:rsidRPr="002647B4" w:rsidRDefault="008C7435" w:rsidP="008C7435">
      <w:pPr>
        <w:pStyle w:val="Lijstalinea"/>
      </w:pPr>
      <w:r>
        <w:t>J)</w:t>
      </w:r>
      <w:r w:rsidRPr="008C7435">
        <w:t xml:space="preserve"> Je gaat samen met andere collega’s en Khalid naar je baas om de situatie uit te leggen.</w:t>
      </w:r>
    </w:p>
    <w:p w:rsidR="002647B4" w:rsidRDefault="002647B4" w:rsidP="002647B4">
      <w:pPr>
        <w:pStyle w:val="Lijstalinea"/>
        <w:numPr>
          <w:ilvl w:val="0"/>
          <w:numId w:val="22"/>
        </w:numPr>
      </w:pPr>
      <w:r w:rsidRPr="002647B4">
        <w:t>Waarom heb je voor dit antwoord gekozen?</w:t>
      </w:r>
    </w:p>
    <w:p w:rsidR="008C7435" w:rsidRPr="002647B4" w:rsidRDefault="008C7435" w:rsidP="008C7435">
      <w:pPr>
        <w:pStyle w:val="Lijstalinea"/>
      </w:pPr>
      <w:r>
        <w:t>Ik ben van mening dat je samen meer kan bereiken dan alleen, wanneer de baas inziet dat meerdere collega’s dezelfde mening over dit probleem hebben, kan het zijn dat hij van mening verandert.</w:t>
      </w:r>
    </w:p>
    <w:p w:rsidR="002647B4" w:rsidRDefault="002647B4" w:rsidP="002647B4">
      <w:pPr>
        <w:pStyle w:val="Lijstalinea"/>
        <w:numPr>
          <w:ilvl w:val="0"/>
          <w:numId w:val="22"/>
        </w:numPr>
      </w:pPr>
      <w:r w:rsidRPr="002647B4">
        <w:t>Welke kwaliteiten van jezelf kun je hierbij inzetten?</w:t>
      </w:r>
    </w:p>
    <w:p w:rsidR="00832500" w:rsidRDefault="00832500" w:rsidP="00832500">
      <w:pPr>
        <w:pStyle w:val="Lijstalinea"/>
      </w:pPr>
      <w:r>
        <w:t xml:space="preserve">Ik weet niet welke kwaliteiten ik hierbij in kan zetten. </w:t>
      </w:r>
    </w:p>
    <w:p w:rsidR="008C7435" w:rsidRPr="002647B4" w:rsidRDefault="008C7435" w:rsidP="00832500">
      <w:pPr>
        <w:pStyle w:val="Lijstalinea"/>
      </w:pPr>
    </w:p>
    <w:p w:rsidR="002647B4" w:rsidRDefault="002647B4">
      <w:pPr>
        <w:tabs>
          <w:tab w:val="clear" w:pos="4846"/>
          <w:tab w:val="clear" w:pos="9707"/>
        </w:tabs>
        <w:spacing w:after="200" w:line="264" w:lineRule="auto"/>
        <w:ind w:left="0"/>
        <w:jc w:val="left"/>
        <w:rPr>
          <w:rFonts w:asciiTheme="majorHAnsi" w:eastAsiaTheme="majorEastAsia" w:hAnsiTheme="majorHAnsi" w:cstheme="majorBidi"/>
          <w:color w:val="2F1B15" w:themeColor="accent1" w:themeShade="BF"/>
          <w:sz w:val="32"/>
          <w:szCs w:val="32"/>
        </w:rPr>
      </w:pPr>
      <w:r>
        <w:br w:type="page"/>
      </w:r>
    </w:p>
    <w:p w:rsidR="00545CAB" w:rsidRDefault="005F3F67" w:rsidP="005F3F67">
      <w:pPr>
        <w:pStyle w:val="Kop1"/>
      </w:pPr>
      <w:bookmarkStart w:id="27" w:name="_Toc478716366"/>
      <w:r>
        <w:lastRenderedPageBreak/>
        <w:t>Hoofdstuk 5: gezondheid</w:t>
      </w:r>
      <w:bookmarkEnd w:id="27"/>
    </w:p>
    <w:p w:rsidR="005F3F67" w:rsidRDefault="005F3F67" w:rsidP="005F3F67"/>
    <w:p w:rsidR="005F3F67" w:rsidRDefault="005F3F67" w:rsidP="005F3F67">
      <w:pPr>
        <w:pStyle w:val="Kop2"/>
      </w:pPr>
      <w:bookmarkStart w:id="28" w:name="_Toc478716367"/>
      <w:r>
        <w:t>Ziekte</w:t>
      </w:r>
      <w:bookmarkEnd w:id="28"/>
    </w:p>
    <w:p w:rsidR="005F3F67" w:rsidRDefault="005F3F67" w:rsidP="005F3F67">
      <w:r>
        <w:t xml:space="preserve">De werkgever geeft je ziekmelding altijd door aan de arbodienst. De arbodienst noteert de ziekmelding voor de werkgever, wanneer de arbodienst het idee krijgt dat het nodig is voor een gesprek. Is er een kans dat de arbodienst bij je langskomt, dit betekent niet dat je 24/7 thuis moet zijn wanneer je ziek bent. </w:t>
      </w:r>
      <w:r w:rsidR="002A29F8">
        <w:t xml:space="preserve">De arbodienst meldt wanneer ze bij je langskomen, lukt het op dat tijdstip niet? Dan kun je dit aangeven aan de arbodienst. Je werkgever betaald 70% van je werkloon wanneer je in de ziektewet zit. Dit betekent dat er een kans is dat je onder het minimumloon zit, gelukkig kan je hiervoor naar een instantie terecht. </w:t>
      </w:r>
      <w:r>
        <w:t xml:space="preserve"> </w:t>
      </w:r>
      <w:r w:rsidR="00A83B20">
        <w:t xml:space="preserve">Je kunt terecht bij het UWV, </w:t>
      </w:r>
      <w:r w:rsidR="00A83B20" w:rsidRPr="00A83B20">
        <w:t>Uitvoeringsinstituut Werknemersverzekeringen</w:t>
      </w:r>
      <w:r w:rsidR="00A83B20">
        <w:t xml:space="preserve">, zij kunnen je verder helpen met het probleem. Als je een WIA-uitkering hebt, ligt het eraan hoeverre je arbeidsongeschikt bent. Als je volledig arbeidsongeschikt bent, hoef je niet te werken. Gedeeltelijk arbeidsongeschikte mensen moeten wel werk doen, met maten. </w:t>
      </w:r>
    </w:p>
    <w:p w:rsidR="00A83B20" w:rsidRDefault="00A83B20" w:rsidP="005F3F67"/>
    <w:p w:rsidR="00A83B20" w:rsidRDefault="00A83B20" w:rsidP="00A83B20">
      <w:pPr>
        <w:pStyle w:val="Kop2"/>
      </w:pPr>
      <w:bookmarkStart w:id="29" w:name="_Toc478716368"/>
      <w:r>
        <w:t>Ergonomie en RSI</w:t>
      </w:r>
      <w:bookmarkEnd w:id="29"/>
    </w:p>
    <w:p w:rsidR="00A83B20" w:rsidRDefault="00A83B20" w:rsidP="00A83B20">
      <w:r>
        <w:t xml:space="preserve">Wat is ergonomie op het werk? Ergonomie heeft te maken met je werkplek plek. Een werkgever moet ervoor zorgen dat jouw werkplek aan de eisen van de </w:t>
      </w:r>
      <w:proofErr w:type="spellStart"/>
      <w:r>
        <w:t>arbowet</w:t>
      </w:r>
      <w:proofErr w:type="spellEnd"/>
      <w:r>
        <w:t xml:space="preserve"> voldoet. Op een bouwplek betekent dit, stalen neuzen en een goede help. In de ICT-omgeving kun je denken aan: verstelbaar bureau, verstelbare bureaustoel, goed toetsenbord, matig scherm. RSI is een ziekte die je kan krijgen wanneer je een herhalende beweging, dag in, dag uit maakt. Vele mensen die op het kantoor werken, kunnen hier last van krijgen. </w:t>
      </w:r>
      <w:r w:rsidR="00292387">
        <w:t xml:space="preserve">Aangezien wij in de ICT zitten en veel met computers werken, kunnen wij hier last van hebben. Een toetsenbord zorgt ervoor dat je vele herhalende bewegingen maakt. </w:t>
      </w:r>
    </w:p>
    <w:p w:rsidR="00292387" w:rsidRDefault="00292387" w:rsidP="00A83B20"/>
    <w:tbl>
      <w:tblPr>
        <w:tblStyle w:val="Lijsttabel3-Accent2"/>
        <w:tblW w:w="8500" w:type="dxa"/>
        <w:tblLook w:val="04A0" w:firstRow="1" w:lastRow="0" w:firstColumn="1" w:lastColumn="0" w:noHBand="0" w:noVBand="1"/>
      </w:tblPr>
      <w:tblGrid>
        <w:gridCol w:w="6941"/>
        <w:gridCol w:w="709"/>
        <w:gridCol w:w="850"/>
      </w:tblGrid>
      <w:tr w:rsidR="00292387" w:rsidRPr="00292387" w:rsidTr="00292387">
        <w:trPr>
          <w:cnfStyle w:val="100000000000" w:firstRow="1" w:lastRow="0" w:firstColumn="0" w:lastColumn="0" w:oddVBand="0" w:evenVBand="0" w:oddHBand="0" w:evenHBand="0" w:firstRowFirstColumn="0" w:firstRowLastColumn="0" w:lastRowFirstColumn="0" w:lastRowLastColumn="0"/>
          <w:trHeight w:val="577"/>
        </w:trPr>
        <w:tc>
          <w:tcPr>
            <w:cnfStyle w:val="001000000100" w:firstRow="0" w:lastRow="0" w:firstColumn="1" w:lastColumn="0" w:oddVBand="0" w:evenVBand="0" w:oddHBand="0" w:evenHBand="0" w:firstRowFirstColumn="1" w:firstRowLastColumn="0" w:lastRowFirstColumn="0" w:lastRowLastColumn="0"/>
            <w:tcW w:w="6941" w:type="dxa"/>
            <w:vAlign w:val="center"/>
          </w:tcPr>
          <w:p w:rsidR="00292387" w:rsidRPr="00292387" w:rsidRDefault="00292387" w:rsidP="00292387">
            <w:pPr>
              <w:ind w:left="0"/>
              <w:jc w:val="left"/>
              <w:rPr>
                <w:b w:val="0"/>
              </w:rPr>
            </w:pPr>
            <w:r w:rsidRPr="00292387">
              <w:rPr>
                <w:b w:val="0"/>
              </w:rPr>
              <w:t>Stelling</w:t>
            </w:r>
          </w:p>
        </w:tc>
        <w:tc>
          <w:tcPr>
            <w:tcW w:w="709" w:type="dxa"/>
            <w:vAlign w:val="center"/>
          </w:tcPr>
          <w:p w:rsidR="00292387" w:rsidRPr="00292387" w:rsidRDefault="00292387" w:rsidP="00292387">
            <w:pPr>
              <w:ind w:left="0"/>
              <w:jc w:val="center"/>
              <w:cnfStyle w:val="100000000000" w:firstRow="1" w:lastRow="0" w:firstColumn="0" w:lastColumn="0" w:oddVBand="0" w:evenVBand="0" w:oddHBand="0" w:evenHBand="0" w:firstRowFirstColumn="0" w:firstRowLastColumn="0" w:lastRowFirstColumn="0" w:lastRowLastColumn="0"/>
              <w:rPr>
                <w:b w:val="0"/>
              </w:rPr>
            </w:pPr>
            <w:r w:rsidRPr="00292387">
              <w:rPr>
                <w:b w:val="0"/>
              </w:rPr>
              <w:t>Ja</w:t>
            </w:r>
          </w:p>
        </w:tc>
        <w:tc>
          <w:tcPr>
            <w:tcW w:w="850" w:type="dxa"/>
            <w:vAlign w:val="center"/>
          </w:tcPr>
          <w:p w:rsidR="00292387" w:rsidRPr="00292387" w:rsidRDefault="00292387" w:rsidP="00292387">
            <w:pPr>
              <w:ind w:left="0"/>
              <w:jc w:val="center"/>
              <w:cnfStyle w:val="100000000000" w:firstRow="1" w:lastRow="0" w:firstColumn="0" w:lastColumn="0" w:oddVBand="0" w:evenVBand="0" w:oddHBand="0" w:evenHBand="0" w:firstRowFirstColumn="0" w:firstRowLastColumn="0" w:lastRowFirstColumn="0" w:lastRowLastColumn="0"/>
              <w:rPr>
                <w:b w:val="0"/>
              </w:rPr>
            </w:pPr>
            <w:r w:rsidRPr="00292387">
              <w:rPr>
                <w:b w:val="0"/>
              </w:rPr>
              <w:t>Nee</w:t>
            </w:r>
          </w:p>
        </w:tc>
      </w:tr>
      <w:tr w:rsidR="00292387" w:rsidRPr="00292387" w:rsidTr="00292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Borders>
              <w:right w:val="single" w:sz="4" w:space="0" w:color="76A35D" w:themeColor="accent2"/>
            </w:tcBorders>
          </w:tcPr>
          <w:p w:rsidR="00292387" w:rsidRPr="00292387" w:rsidRDefault="00292387" w:rsidP="00977E66">
            <w:pPr>
              <w:ind w:left="0"/>
              <w:jc w:val="left"/>
              <w:rPr>
                <w:b w:val="0"/>
              </w:rPr>
            </w:pPr>
            <w:r w:rsidRPr="00292387">
              <w:rPr>
                <w:b w:val="0"/>
              </w:rPr>
              <w:t>Zit je nu</w:t>
            </w:r>
            <w:r>
              <w:rPr>
                <w:b w:val="0"/>
              </w:rPr>
              <w:t xml:space="preserve"> rechtop?</w:t>
            </w:r>
          </w:p>
        </w:tc>
        <w:tc>
          <w:tcPr>
            <w:tcW w:w="709"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100000" w:firstRow="0" w:lastRow="0" w:firstColumn="0" w:lastColumn="0" w:oddVBand="0" w:evenVBand="0" w:oddHBand="1" w:evenHBand="0" w:firstRowFirstColumn="0" w:firstRowLastColumn="0" w:lastRowFirstColumn="0" w:lastRowLastColumn="0"/>
            </w:pPr>
            <w:r>
              <w:t>X</w:t>
            </w:r>
          </w:p>
        </w:tc>
        <w:tc>
          <w:tcPr>
            <w:tcW w:w="850"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100000" w:firstRow="0" w:lastRow="0" w:firstColumn="0" w:lastColumn="0" w:oddVBand="0" w:evenVBand="0" w:oddHBand="1" w:evenHBand="0" w:firstRowFirstColumn="0" w:firstRowLastColumn="0" w:lastRowFirstColumn="0" w:lastRowLastColumn="0"/>
            </w:pPr>
          </w:p>
        </w:tc>
      </w:tr>
      <w:tr w:rsidR="00292387" w:rsidRPr="00292387" w:rsidTr="00292387">
        <w:tc>
          <w:tcPr>
            <w:cnfStyle w:val="001000000000" w:firstRow="0" w:lastRow="0" w:firstColumn="1" w:lastColumn="0" w:oddVBand="0" w:evenVBand="0" w:oddHBand="0" w:evenHBand="0" w:firstRowFirstColumn="0" w:firstRowLastColumn="0" w:lastRowFirstColumn="0" w:lastRowLastColumn="0"/>
            <w:tcW w:w="6941" w:type="dxa"/>
            <w:tcBorders>
              <w:right w:val="single" w:sz="4" w:space="0" w:color="76A35D" w:themeColor="accent2"/>
            </w:tcBorders>
          </w:tcPr>
          <w:p w:rsidR="00292387" w:rsidRPr="00292387" w:rsidRDefault="00292387" w:rsidP="00977E66">
            <w:pPr>
              <w:ind w:left="0"/>
              <w:jc w:val="left"/>
              <w:rPr>
                <w:b w:val="0"/>
              </w:rPr>
            </w:pPr>
            <w:r w:rsidRPr="00292387">
              <w:rPr>
                <w:b w:val="0"/>
              </w:rPr>
              <w:t xml:space="preserve">Zit je met beide voeten plat op de grond? </w:t>
            </w:r>
          </w:p>
        </w:tc>
        <w:tc>
          <w:tcPr>
            <w:tcW w:w="709"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000000" w:firstRow="0" w:lastRow="0" w:firstColumn="0" w:lastColumn="0" w:oddVBand="0" w:evenVBand="0" w:oddHBand="0" w:evenHBand="0" w:firstRowFirstColumn="0" w:firstRowLastColumn="0" w:lastRowFirstColumn="0" w:lastRowLastColumn="0"/>
            </w:pPr>
          </w:p>
        </w:tc>
        <w:tc>
          <w:tcPr>
            <w:tcW w:w="850"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000000" w:firstRow="0" w:lastRow="0" w:firstColumn="0" w:lastColumn="0" w:oddVBand="0" w:evenVBand="0" w:oddHBand="0" w:evenHBand="0" w:firstRowFirstColumn="0" w:firstRowLastColumn="0" w:lastRowFirstColumn="0" w:lastRowLastColumn="0"/>
            </w:pPr>
            <w:r>
              <w:t>X</w:t>
            </w:r>
          </w:p>
        </w:tc>
      </w:tr>
      <w:tr w:rsidR="00292387" w:rsidRPr="00292387" w:rsidTr="00292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Borders>
              <w:right w:val="single" w:sz="4" w:space="0" w:color="76A35D" w:themeColor="accent2"/>
            </w:tcBorders>
          </w:tcPr>
          <w:p w:rsidR="00292387" w:rsidRPr="00292387" w:rsidRDefault="00292387" w:rsidP="00977E66">
            <w:pPr>
              <w:ind w:left="0"/>
              <w:jc w:val="left"/>
              <w:rPr>
                <w:b w:val="0"/>
              </w:rPr>
            </w:pPr>
            <w:r w:rsidRPr="00292387">
              <w:rPr>
                <w:b w:val="0"/>
              </w:rPr>
              <w:t>Heb je de polsen op de rand van het toetsenbord</w:t>
            </w:r>
            <w:r>
              <w:rPr>
                <w:b w:val="0"/>
              </w:rPr>
              <w:t>?</w:t>
            </w:r>
          </w:p>
        </w:tc>
        <w:tc>
          <w:tcPr>
            <w:tcW w:w="709"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100000" w:firstRow="0" w:lastRow="0" w:firstColumn="0" w:lastColumn="0" w:oddVBand="0" w:evenVBand="0" w:oddHBand="1" w:evenHBand="0" w:firstRowFirstColumn="0" w:firstRowLastColumn="0" w:lastRowFirstColumn="0" w:lastRowLastColumn="0"/>
            </w:pPr>
            <w:r>
              <w:t>X</w:t>
            </w:r>
          </w:p>
        </w:tc>
        <w:tc>
          <w:tcPr>
            <w:tcW w:w="850"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100000" w:firstRow="0" w:lastRow="0" w:firstColumn="0" w:lastColumn="0" w:oddVBand="0" w:evenVBand="0" w:oddHBand="1" w:evenHBand="0" w:firstRowFirstColumn="0" w:firstRowLastColumn="0" w:lastRowFirstColumn="0" w:lastRowLastColumn="0"/>
            </w:pPr>
          </w:p>
        </w:tc>
      </w:tr>
      <w:tr w:rsidR="00292387" w:rsidRPr="00292387" w:rsidTr="00292387">
        <w:tc>
          <w:tcPr>
            <w:cnfStyle w:val="001000000000" w:firstRow="0" w:lastRow="0" w:firstColumn="1" w:lastColumn="0" w:oddVBand="0" w:evenVBand="0" w:oddHBand="0" w:evenHBand="0" w:firstRowFirstColumn="0" w:firstRowLastColumn="0" w:lastRowFirstColumn="0" w:lastRowLastColumn="0"/>
            <w:tcW w:w="6941" w:type="dxa"/>
            <w:tcBorders>
              <w:right w:val="single" w:sz="4" w:space="0" w:color="76A35D" w:themeColor="accent2"/>
            </w:tcBorders>
          </w:tcPr>
          <w:p w:rsidR="00292387" w:rsidRPr="00292387" w:rsidRDefault="00292387" w:rsidP="00977E66">
            <w:pPr>
              <w:ind w:left="0"/>
              <w:jc w:val="left"/>
              <w:rPr>
                <w:b w:val="0"/>
              </w:rPr>
            </w:pPr>
            <w:r w:rsidRPr="00292387">
              <w:rPr>
                <w:b w:val="0"/>
              </w:rPr>
              <w:t xml:space="preserve">Heb je het hoofd rechtop? </w:t>
            </w:r>
          </w:p>
        </w:tc>
        <w:tc>
          <w:tcPr>
            <w:tcW w:w="709"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000000" w:firstRow="0" w:lastRow="0" w:firstColumn="0" w:lastColumn="0" w:oddVBand="0" w:evenVBand="0" w:oddHBand="0" w:evenHBand="0" w:firstRowFirstColumn="0" w:firstRowLastColumn="0" w:lastRowFirstColumn="0" w:lastRowLastColumn="0"/>
            </w:pPr>
            <w:r>
              <w:t>X</w:t>
            </w:r>
          </w:p>
        </w:tc>
        <w:tc>
          <w:tcPr>
            <w:tcW w:w="850"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000000" w:firstRow="0" w:lastRow="0" w:firstColumn="0" w:lastColumn="0" w:oddVBand="0" w:evenVBand="0" w:oddHBand="0" w:evenHBand="0" w:firstRowFirstColumn="0" w:firstRowLastColumn="0" w:lastRowFirstColumn="0" w:lastRowLastColumn="0"/>
            </w:pPr>
          </w:p>
        </w:tc>
      </w:tr>
      <w:tr w:rsidR="00292387" w:rsidRPr="00292387" w:rsidTr="00292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Borders>
              <w:right w:val="single" w:sz="4" w:space="0" w:color="76A35D" w:themeColor="accent2"/>
            </w:tcBorders>
          </w:tcPr>
          <w:p w:rsidR="00292387" w:rsidRPr="00292387" w:rsidRDefault="00292387" w:rsidP="00977E66">
            <w:pPr>
              <w:ind w:left="0"/>
              <w:jc w:val="left"/>
              <w:rPr>
                <w:b w:val="0"/>
              </w:rPr>
            </w:pPr>
            <w:r w:rsidRPr="00292387">
              <w:rPr>
                <w:b w:val="0"/>
              </w:rPr>
              <w:t xml:space="preserve">Zit je al lang in dezelfde houding? </w:t>
            </w:r>
          </w:p>
        </w:tc>
        <w:tc>
          <w:tcPr>
            <w:tcW w:w="709"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100000" w:firstRow="0" w:lastRow="0" w:firstColumn="0" w:lastColumn="0" w:oddVBand="0" w:evenVBand="0" w:oddHBand="1" w:evenHBand="0" w:firstRowFirstColumn="0" w:firstRowLastColumn="0" w:lastRowFirstColumn="0" w:lastRowLastColumn="0"/>
            </w:pPr>
          </w:p>
        </w:tc>
        <w:tc>
          <w:tcPr>
            <w:tcW w:w="850"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100000" w:firstRow="0" w:lastRow="0" w:firstColumn="0" w:lastColumn="0" w:oddVBand="0" w:evenVBand="0" w:oddHBand="1" w:evenHBand="0" w:firstRowFirstColumn="0" w:firstRowLastColumn="0" w:lastRowFirstColumn="0" w:lastRowLastColumn="0"/>
            </w:pPr>
            <w:r>
              <w:t>X</w:t>
            </w:r>
          </w:p>
        </w:tc>
      </w:tr>
      <w:tr w:rsidR="00292387" w:rsidRPr="00292387" w:rsidTr="00292387">
        <w:tc>
          <w:tcPr>
            <w:cnfStyle w:val="001000000000" w:firstRow="0" w:lastRow="0" w:firstColumn="1" w:lastColumn="0" w:oddVBand="0" w:evenVBand="0" w:oddHBand="0" w:evenHBand="0" w:firstRowFirstColumn="0" w:firstRowLastColumn="0" w:lastRowFirstColumn="0" w:lastRowLastColumn="0"/>
            <w:tcW w:w="6941" w:type="dxa"/>
            <w:tcBorders>
              <w:right w:val="single" w:sz="4" w:space="0" w:color="76A35D" w:themeColor="accent2"/>
            </w:tcBorders>
          </w:tcPr>
          <w:p w:rsidR="00292387" w:rsidRPr="00292387" w:rsidRDefault="00292387" w:rsidP="00977E66">
            <w:pPr>
              <w:ind w:left="0"/>
              <w:jc w:val="left"/>
              <w:rPr>
                <w:b w:val="0"/>
              </w:rPr>
            </w:pPr>
            <w:r w:rsidRPr="00292387">
              <w:rPr>
                <w:b w:val="0"/>
              </w:rPr>
              <w:t xml:space="preserve">Heb je last van lichtweerkaatsing op je scherm? </w:t>
            </w:r>
          </w:p>
        </w:tc>
        <w:tc>
          <w:tcPr>
            <w:tcW w:w="709"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000000" w:firstRow="0" w:lastRow="0" w:firstColumn="0" w:lastColumn="0" w:oddVBand="0" w:evenVBand="0" w:oddHBand="0" w:evenHBand="0" w:firstRowFirstColumn="0" w:firstRowLastColumn="0" w:lastRowFirstColumn="0" w:lastRowLastColumn="0"/>
            </w:pPr>
          </w:p>
        </w:tc>
        <w:tc>
          <w:tcPr>
            <w:tcW w:w="850"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000000" w:firstRow="0" w:lastRow="0" w:firstColumn="0" w:lastColumn="0" w:oddVBand="0" w:evenVBand="0" w:oddHBand="0" w:evenHBand="0" w:firstRowFirstColumn="0" w:firstRowLastColumn="0" w:lastRowFirstColumn="0" w:lastRowLastColumn="0"/>
            </w:pPr>
            <w:r>
              <w:t>X</w:t>
            </w:r>
          </w:p>
        </w:tc>
      </w:tr>
      <w:tr w:rsidR="00292387" w:rsidRPr="00292387" w:rsidTr="00292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Borders>
              <w:right w:val="single" w:sz="4" w:space="0" w:color="76A35D" w:themeColor="accent2"/>
            </w:tcBorders>
          </w:tcPr>
          <w:p w:rsidR="00292387" w:rsidRPr="00292387" w:rsidRDefault="00292387" w:rsidP="00977E66">
            <w:pPr>
              <w:ind w:left="0"/>
              <w:jc w:val="left"/>
              <w:rPr>
                <w:b w:val="0"/>
              </w:rPr>
            </w:pPr>
            <w:r w:rsidRPr="00292387">
              <w:rPr>
                <w:b w:val="0"/>
              </w:rPr>
              <w:t xml:space="preserve">Heb je nu een ergonomisch goede houding? </w:t>
            </w:r>
          </w:p>
        </w:tc>
        <w:tc>
          <w:tcPr>
            <w:tcW w:w="709"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100000" w:firstRow="0" w:lastRow="0" w:firstColumn="0" w:lastColumn="0" w:oddVBand="0" w:evenVBand="0" w:oddHBand="1" w:evenHBand="0" w:firstRowFirstColumn="0" w:firstRowLastColumn="0" w:lastRowFirstColumn="0" w:lastRowLastColumn="0"/>
            </w:pPr>
            <w:r>
              <w:t>X</w:t>
            </w:r>
          </w:p>
        </w:tc>
        <w:tc>
          <w:tcPr>
            <w:tcW w:w="850" w:type="dxa"/>
            <w:tcBorders>
              <w:left w:val="single" w:sz="4" w:space="0" w:color="76A35D" w:themeColor="accent2"/>
              <w:right w:val="single" w:sz="4" w:space="0" w:color="76A35D" w:themeColor="accent2"/>
            </w:tcBorders>
          </w:tcPr>
          <w:p w:rsidR="00292387" w:rsidRPr="00292387" w:rsidRDefault="00292387" w:rsidP="00292387">
            <w:pPr>
              <w:ind w:left="0"/>
              <w:jc w:val="center"/>
              <w:cnfStyle w:val="000000100000" w:firstRow="0" w:lastRow="0" w:firstColumn="0" w:lastColumn="0" w:oddVBand="0" w:evenVBand="0" w:oddHBand="1" w:evenHBand="0" w:firstRowFirstColumn="0" w:firstRowLastColumn="0" w:lastRowFirstColumn="0" w:lastRowLastColumn="0"/>
            </w:pPr>
          </w:p>
        </w:tc>
      </w:tr>
    </w:tbl>
    <w:p w:rsidR="005F3F67" w:rsidRDefault="005F3F67" w:rsidP="00292387">
      <w:pPr>
        <w:ind w:left="0"/>
      </w:pPr>
    </w:p>
    <w:p w:rsidR="00292387" w:rsidRDefault="00292387">
      <w:pPr>
        <w:tabs>
          <w:tab w:val="clear" w:pos="4846"/>
          <w:tab w:val="clear" w:pos="9707"/>
        </w:tabs>
        <w:spacing w:after="200" w:line="264" w:lineRule="auto"/>
        <w:ind w:left="0"/>
        <w:jc w:val="left"/>
      </w:pPr>
      <w:r>
        <w:br w:type="page"/>
      </w:r>
    </w:p>
    <w:p w:rsidR="00292387" w:rsidRDefault="00292387" w:rsidP="00292387">
      <w:pPr>
        <w:ind w:left="0"/>
      </w:pPr>
      <w:r>
        <w:lastRenderedPageBreak/>
        <w:t>Hieronder staan een aantal ergonomische tips:</w:t>
      </w:r>
    </w:p>
    <w:p w:rsidR="00292387" w:rsidRDefault="00292387" w:rsidP="00292387">
      <w:pPr>
        <w:pStyle w:val="Lijstalinea"/>
        <w:numPr>
          <w:ilvl w:val="0"/>
          <w:numId w:val="17"/>
        </w:numPr>
      </w:pPr>
      <w:r>
        <w:t xml:space="preserve">Zorg ervoor dat je het gewicht van je armen worden ondersteund wanneer je aan het werk bent. Wanneer je dit niet doet, belast je de spieren in je nek en schouders.  </w:t>
      </w:r>
    </w:p>
    <w:p w:rsidR="00292387" w:rsidRDefault="00292387" w:rsidP="00292387">
      <w:pPr>
        <w:pStyle w:val="Lijstalinea"/>
        <w:numPr>
          <w:ilvl w:val="0"/>
          <w:numId w:val="17"/>
        </w:numPr>
      </w:pPr>
      <w:r>
        <w:t xml:space="preserve">Zorg ervoor het beeldscherm, </w:t>
      </w:r>
      <w:r w:rsidR="00674B41">
        <w:t>waarnaar</w:t>
      </w:r>
      <w:r>
        <w:t xml:space="preserve"> </w:t>
      </w:r>
      <w:r w:rsidR="00674B41">
        <w:t xml:space="preserve">je </w:t>
      </w:r>
      <w:r>
        <w:t>kijkt tijdens het werken, recht voor je staat. Dit zorgt ervoor dat je hoofd een rechte houding krijgt en je nek minder belast wordt.</w:t>
      </w:r>
    </w:p>
    <w:p w:rsidR="00292387" w:rsidRDefault="00292387" w:rsidP="00292387">
      <w:pPr>
        <w:pStyle w:val="Lijstalinea"/>
        <w:numPr>
          <w:ilvl w:val="0"/>
          <w:numId w:val="17"/>
        </w:numPr>
      </w:pPr>
      <w:r>
        <w:t xml:space="preserve">Een rechte rug is belangrijk wanneer je een kantoorbaan hebt. </w:t>
      </w:r>
    </w:p>
    <w:p w:rsidR="00292387" w:rsidRDefault="007E2C5F" w:rsidP="00292387">
      <w:pPr>
        <w:pStyle w:val="Lijstalinea"/>
        <w:numPr>
          <w:ilvl w:val="0"/>
          <w:numId w:val="17"/>
        </w:numPr>
      </w:pPr>
      <w:r>
        <w:t>Wanneer je lange dagen maakt op het werk, is het belangrijk om af en toe een pauze te nemen en even rond te lopen.</w:t>
      </w:r>
    </w:p>
    <w:p w:rsidR="007E2C5F" w:rsidRDefault="007E2C5F" w:rsidP="00292387">
      <w:pPr>
        <w:pStyle w:val="Lijstalinea"/>
        <w:numPr>
          <w:ilvl w:val="0"/>
          <w:numId w:val="17"/>
        </w:numPr>
      </w:pPr>
      <w:r>
        <w:t xml:space="preserve">Je toetsenbord en muis moeten niet te ver van je af zijn. Je toetsenbord en muis moet makkelijk bereikbaar zijn voor je armen, wanneer de deze te veel moet strekken, belast het je spieren. </w:t>
      </w:r>
    </w:p>
    <w:p w:rsidR="007E2C5F" w:rsidRDefault="007E2C5F" w:rsidP="007E2C5F">
      <w:pPr>
        <w:pStyle w:val="Lijstalinea"/>
        <w:ind w:left="705"/>
      </w:pPr>
    </w:p>
    <w:p w:rsidR="007E2C5F" w:rsidRDefault="007E2C5F" w:rsidP="007E2C5F">
      <w:pPr>
        <w:pStyle w:val="Kop2"/>
      </w:pPr>
      <w:bookmarkStart w:id="30" w:name="_Toc478716369"/>
      <w:r>
        <w:t>Energiebesparing</w:t>
      </w:r>
      <w:bookmarkEnd w:id="30"/>
    </w:p>
    <w:p w:rsidR="007E2C5F" w:rsidRDefault="007E2C5F" w:rsidP="007E2C5F">
      <w:r>
        <w:t>Het is belangrijk om aan het milieu te denken wanneer je energie verbruikt. De overheid heeft hiervoor eisen opgesteld, dit is van belang voor de toekomstige generatie. Hieronder staan drie tips voor het besparen van energie:</w:t>
      </w:r>
    </w:p>
    <w:p w:rsidR="007E2C5F" w:rsidRDefault="007E2C5F" w:rsidP="007E2C5F">
      <w:pPr>
        <w:pStyle w:val="Lijstalinea"/>
        <w:numPr>
          <w:ilvl w:val="0"/>
          <w:numId w:val="18"/>
        </w:numPr>
      </w:pPr>
      <w:r>
        <w:t>Zet je beeldscherm uit, in plaats van op slaapstand.</w:t>
      </w:r>
    </w:p>
    <w:p w:rsidR="007E2C5F" w:rsidRDefault="007E2C5F" w:rsidP="007E2C5F">
      <w:pPr>
        <w:pStyle w:val="Lijstalinea"/>
        <w:numPr>
          <w:ilvl w:val="0"/>
          <w:numId w:val="18"/>
        </w:numPr>
      </w:pPr>
      <w:r>
        <w:t>Zorg ervoor dat je de computer goed afsluit wanneer je deze niet gebruikt.</w:t>
      </w:r>
    </w:p>
    <w:p w:rsidR="007E2C5F" w:rsidRDefault="00334336" w:rsidP="007E2C5F">
      <w:pPr>
        <w:pStyle w:val="Lijstalinea"/>
        <w:numPr>
          <w:ilvl w:val="0"/>
          <w:numId w:val="18"/>
        </w:numPr>
      </w:pPr>
      <w:r>
        <w:t xml:space="preserve">Zet de thermostaat een uur voor sluitingstijd laag of uit. </w:t>
      </w:r>
    </w:p>
    <w:p w:rsidR="00AC359C" w:rsidRDefault="00AC359C">
      <w:pPr>
        <w:tabs>
          <w:tab w:val="clear" w:pos="4846"/>
          <w:tab w:val="clear" w:pos="9707"/>
        </w:tabs>
        <w:spacing w:after="200" w:line="264" w:lineRule="auto"/>
        <w:ind w:left="0"/>
        <w:jc w:val="left"/>
      </w:pPr>
      <w:r>
        <w:br w:type="page"/>
      </w:r>
    </w:p>
    <w:p w:rsidR="00AC359C" w:rsidRDefault="00AC359C" w:rsidP="00AC359C">
      <w:pPr>
        <w:pStyle w:val="Kop1"/>
      </w:pPr>
      <w:bookmarkStart w:id="31" w:name="_Toc478716370"/>
      <w:r>
        <w:lastRenderedPageBreak/>
        <w:t>Hoofdstuk 6: jouw toekomst</w:t>
      </w:r>
      <w:bookmarkEnd w:id="31"/>
    </w:p>
    <w:p w:rsidR="000E1EC6" w:rsidRDefault="000E1EC6" w:rsidP="000E1EC6">
      <w:r>
        <w:t>Het is belangrijk om na te denken over jouw toekomst, daarom heb ik hieronder een aantal begrippen uitgewerkt die te maken hebben met mijn toekomst:</w:t>
      </w:r>
    </w:p>
    <w:p w:rsidR="000E1EC6" w:rsidRDefault="000E1EC6" w:rsidP="000E1EC6"/>
    <w:p w:rsidR="000E1EC6" w:rsidRDefault="000E1EC6" w:rsidP="000E1EC6">
      <w:pPr>
        <w:rPr>
          <w:b/>
        </w:rPr>
      </w:pPr>
      <w:r>
        <w:rPr>
          <w:b/>
        </w:rPr>
        <w:t>Versoepeling ontslagrecht</w:t>
      </w:r>
    </w:p>
    <w:p w:rsidR="00674B41" w:rsidRDefault="000E1EC6" w:rsidP="00674B41">
      <w:r>
        <w:t>De versoepeling van he</w:t>
      </w:r>
      <w:r w:rsidR="00674B41">
        <w:t xml:space="preserve">t ontslagrecht betekent dat het voor de werkgever makkelijker wordt om werknemers te ontslaan. </w:t>
      </w:r>
    </w:p>
    <w:p w:rsidR="00674B41" w:rsidRDefault="00674B41" w:rsidP="00674B41"/>
    <w:p w:rsidR="00674B41" w:rsidRDefault="00674B41" w:rsidP="00674B41">
      <w:pPr>
        <w:rPr>
          <w:b/>
        </w:rPr>
      </w:pPr>
      <w:r>
        <w:rPr>
          <w:b/>
        </w:rPr>
        <w:t>Vergrijzing</w:t>
      </w:r>
    </w:p>
    <w:p w:rsidR="00674B41" w:rsidRDefault="00674B41" w:rsidP="00674B41">
      <w:pPr>
        <w:rPr>
          <w:b/>
        </w:rPr>
      </w:pPr>
      <w:r>
        <w:t xml:space="preserve">In een bevolking is er een verhouding tussen het aantal ouderen of jongeren binnen de bevolking. Wanneer het aantal ouderen veel hoger is, dan het aantal jongeren in de bevolking, noemen we dit vergrijzing. Er is een groter aantal mensen </w:t>
      </w:r>
      <w:r w:rsidR="006A77BC">
        <w:t>dat oud is, dit wordt ook “veroudering” genoemd.</w:t>
      </w:r>
    </w:p>
    <w:p w:rsidR="00674B41" w:rsidRDefault="00674B41" w:rsidP="006A77BC">
      <w:pPr>
        <w:ind w:left="0"/>
        <w:rPr>
          <w:b/>
        </w:rPr>
      </w:pPr>
    </w:p>
    <w:p w:rsidR="00674B41" w:rsidRDefault="00674B41" w:rsidP="00674B41">
      <w:pPr>
        <w:rPr>
          <w:b/>
        </w:rPr>
      </w:pPr>
      <w:r>
        <w:rPr>
          <w:b/>
        </w:rPr>
        <w:t>Pensioenleeftijd</w:t>
      </w:r>
    </w:p>
    <w:p w:rsidR="006A77BC" w:rsidRPr="006A77BC" w:rsidRDefault="006A77BC" w:rsidP="00674B41">
      <w:r>
        <w:t>Dit is de leeftijd waarop je kan stoppen met werken, aangezien je leeftijd. Deze leeftijd wordt af en toe aangepast.</w:t>
      </w:r>
    </w:p>
    <w:p w:rsidR="00674B41" w:rsidRDefault="00674B41" w:rsidP="00674B41">
      <w:pPr>
        <w:rPr>
          <w:b/>
        </w:rPr>
      </w:pPr>
    </w:p>
    <w:p w:rsidR="00674B41" w:rsidRDefault="00674B41" w:rsidP="00674B41">
      <w:pPr>
        <w:rPr>
          <w:b/>
        </w:rPr>
      </w:pPr>
      <w:r>
        <w:rPr>
          <w:b/>
        </w:rPr>
        <w:t>Flexibel werken</w:t>
      </w:r>
    </w:p>
    <w:p w:rsidR="006A77BC" w:rsidRDefault="006A77BC" w:rsidP="00674B41">
      <w:r>
        <w:t xml:space="preserve">Dit begrip wordt ook wel “flexwerken” genoemd, maar wat wordt hiermee bedoelt? Flexibel werken is een nieuwe werkstijl waarbij je zelf de tijd, plaats of duur van het werken bepaald. </w:t>
      </w:r>
    </w:p>
    <w:p w:rsidR="006A77BC" w:rsidRDefault="006A77BC" w:rsidP="00674B41"/>
    <w:p w:rsidR="006A77BC" w:rsidRDefault="006A77BC" w:rsidP="00674B41">
      <w:r>
        <w:t>Wat is mijn mening over deze begrippen? De versoepeling van het ontslagrecht vind ik een vaag begrip. Ik hoop dat er een eerlijke grens is afgesproken, dat mensen niet onterecht ontslagen kunnen worden. Deze versoepeling kan veel invloed hebben op mijn toekomst, wanneer het makkelijker is om werknemers te ontslaan, is er een kans dat ik ook ontslagen wordt.</w:t>
      </w:r>
    </w:p>
    <w:p w:rsidR="006A77BC" w:rsidRDefault="006A77BC" w:rsidP="00674B41">
      <w:r>
        <w:t xml:space="preserve">De vergrijzing is een begrip die ik al wat langer ken, de vergrijzing is al jaren aan de gang. Er is niets aan te doen, maar er moet meer zorg komen voor de ouderen. Dit betekent dat ik in de toekomst meer belasting zal moeten betalen voor hun zorg. </w:t>
      </w:r>
    </w:p>
    <w:p w:rsidR="006A77BC" w:rsidRDefault="006A77BC" w:rsidP="006A77BC">
      <w:r>
        <w:t>De pensioenleeftijd is iets wat iedere keer gewijzigd wordt, en hier is niets aan te doen. Dit betekent dat de pensioenleeftijd hoger of lager kan zijn, wanneer ik in de buurt kom van deze leeftijd. Ik denk niet dat er iets aan verandert kan worden.</w:t>
      </w:r>
    </w:p>
    <w:p w:rsidR="00ED5E03" w:rsidRDefault="006A77BC" w:rsidP="006A77BC">
      <w:r>
        <w:t xml:space="preserve">Aangezien ik in de ICT ga werken, is er een kans dat ik de kans krijg om flexibel te werken. Zelf lijkt mij dit niet erg fijn, ik houd van structuur en zou dit ook op het werk willen hebben. Dit kan ik aangeven aan mijn baas en misschien kunnen wij hier een tussenweg voor vinden. </w:t>
      </w:r>
    </w:p>
    <w:p w:rsidR="00ED5E03" w:rsidRDefault="00ED5E03">
      <w:pPr>
        <w:tabs>
          <w:tab w:val="clear" w:pos="4846"/>
          <w:tab w:val="clear" w:pos="9707"/>
        </w:tabs>
        <w:spacing w:after="200" w:line="264" w:lineRule="auto"/>
        <w:ind w:left="0"/>
        <w:jc w:val="left"/>
      </w:pPr>
      <w:r>
        <w:br w:type="page"/>
      </w:r>
    </w:p>
    <w:p w:rsidR="009B63F1" w:rsidRDefault="00ED5E03" w:rsidP="00DF11FA">
      <w:pPr>
        <w:pStyle w:val="Kop1"/>
      </w:pPr>
      <w:r>
        <w:lastRenderedPageBreak/>
        <w:t>Persoonlijk ontwikkelingsplan</w:t>
      </w:r>
    </w:p>
    <w:p w:rsidR="009B63F1" w:rsidRDefault="009B63F1" w:rsidP="00DF11FA">
      <w:pPr>
        <w:pStyle w:val="Kop2"/>
      </w:pPr>
      <w:r>
        <w:t>Waar sta ik als werknemer?</w:t>
      </w:r>
    </w:p>
    <w:p w:rsidR="009B63F1" w:rsidRDefault="009B63F1" w:rsidP="009B63F1">
      <w:r>
        <w:t xml:space="preserve">Momenteel heb ik nog geen eigen baan gehad, wel heb ik een aantal keer stagegelopen op verschillende bedrijven/organisaties. De eerste stage die ik heb gehad was een snuffelstage van één week. Tijdens het middelbaar heb ik stagegelopen bij de Blokker in mijn dorp, hier heb ik geleerd hoe het werken in een winkel eruitziet. </w:t>
      </w:r>
    </w:p>
    <w:p w:rsidR="006A77BC" w:rsidRDefault="009B63F1" w:rsidP="006A77BC">
      <w:r>
        <w:t>Toen ik mijn vmbo-t diploma gehaald had, was het tijd om aan een mbo-opleiding te beginnen. Ik wist niet goed wat voor werk geschikt was voor mij en had hier veel moeite mee. Uiteindelijk heb ik gekozen om de opleiding onderwijsassistent te gaan volgen op het Summa College Welzijn. Dit heb ik voor iets meer dan twee jaar gedaan, maar ben uiteindelijk gestopt. Ik heb anderhalf jaar stagegelopen op een bassischool, saltoschool De Klimboom, als een onderwijsassistent. Ik vond het erg leuk om dit te doen, maar helaas merkte ik dat mijn persoonlijkheid niet g</w:t>
      </w:r>
      <w:r w:rsidR="00886C5B">
        <w:t>eschikt is om les te geven. Aangezien ik veel moeite had met mijzelf aanpassen voor stage, ben ik gestopt</w:t>
      </w:r>
    </w:p>
    <w:p w:rsidR="00886C5B" w:rsidRDefault="00886C5B" w:rsidP="006A77BC">
      <w:r>
        <w:t>Hierna ben ik de opleiding applicatieontwikkelaar gaan volgen op het Summa College ICT, aangezien mijn interesses vooral liggen in computers vond ik dit een goed idee. Ik zit inmiddels in het tweede leerjaar en heb een halfjaar stagegelopen op een installatiebedrijf, Kuijpers Installaties Helmond, waar ik veel geleerd heb over de gang van zaken in een bedrijf.</w:t>
      </w:r>
    </w:p>
    <w:p w:rsidR="00DF11FA" w:rsidRDefault="00DF11FA" w:rsidP="006A77BC"/>
    <w:p w:rsidR="00886C5B" w:rsidRDefault="00DF11FA" w:rsidP="00DF11FA">
      <w:pPr>
        <w:pStyle w:val="Kop2"/>
      </w:pPr>
      <w:r>
        <w:t>Wat wil ik nog leren?</w:t>
      </w:r>
    </w:p>
    <w:p w:rsidR="00886C5B" w:rsidRDefault="00DF11FA" w:rsidP="006A77BC">
      <w:r>
        <w:t>Aangezien ik veel plezier heb in het ontwerpen van webpagina’s of programma’s, zou ik hier graag meer kennis op willen doen. Ik vind het erg leuk om hiermee bezig te zijn en ik zou hiervan mijn werk willen maken. Wel ben ik van mening dat ik er niet genoeg van afweet, ik wil mijn vaardigheden verbeteren.</w:t>
      </w:r>
    </w:p>
    <w:p w:rsidR="00DF11FA" w:rsidRDefault="00DF11FA" w:rsidP="006A77BC"/>
    <w:p w:rsidR="00DF11FA" w:rsidRDefault="00DF11FA" w:rsidP="00DF11FA">
      <w:pPr>
        <w:pStyle w:val="Kop2"/>
      </w:pPr>
      <w:r>
        <w:t>Waarom wil ik dit leren?</w:t>
      </w:r>
    </w:p>
    <w:p w:rsidR="00DF11FA" w:rsidRDefault="00DF11FA" w:rsidP="00DF11FA">
      <w:pPr>
        <w:ind w:left="0"/>
      </w:pPr>
      <w:r>
        <w:t>Als ik het ontwerpen van programma’s of webpagina’s mijn werk van wil maken, vind ik het een goed idee om mijn vaardigheden hiervan te verbeteren. Hiermee zorg ik ervoor dat ik sneller aan werk kom en dat ik mijn werkgever tevreden kan maken met mijn vaardigheden. Verder kan ik meer gaan hobbyen met mijn nieuwe vaardigheden.</w:t>
      </w:r>
    </w:p>
    <w:p w:rsidR="00DF11FA" w:rsidRDefault="00DF11FA" w:rsidP="00DF11FA">
      <w:pPr>
        <w:ind w:left="0"/>
      </w:pPr>
    </w:p>
    <w:p w:rsidR="00DF11FA" w:rsidRDefault="00DF11FA" w:rsidP="00DF11FA">
      <w:pPr>
        <w:pStyle w:val="Kop2"/>
        <w:ind w:left="0"/>
      </w:pPr>
      <w:r>
        <w:t>Hoe ga ik dit aanpakken?</w:t>
      </w:r>
    </w:p>
    <w:p w:rsidR="00DF11FA" w:rsidRDefault="00DF11FA" w:rsidP="00DF11FA">
      <w:r>
        <w:t xml:space="preserve">Ik ben van plan om een Hbo-opleiding te volgen, nadat ik mijn mbo-diploma applicatieontwikkelaar behaald heb. Het </w:t>
      </w:r>
      <w:proofErr w:type="spellStart"/>
      <w:r>
        <w:t>Fontys</w:t>
      </w:r>
      <w:proofErr w:type="spellEnd"/>
      <w:r>
        <w:t xml:space="preserve"> biedt een brede ICT-opleiding, waarbij je uit verschillende sectors kan kiezen. Een hiervan is webdesign, dit is precies waar ik naar zoek. </w:t>
      </w:r>
    </w:p>
    <w:p w:rsidR="00DF11FA" w:rsidRDefault="00DF11FA" w:rsidP="00DF11FA">
      <w:pPr>
        <w:pStyle w:val="Kop2"/>
      </w:pPr>
    </w:p>
    <w:p w:rsidR="00787431" w:rsidRDefault="00787431">
      <w:pPr>
        <w:tabs>
          <w:tab w:val="clear" w:pos="4846"/>
          <w:tab w:val="clear" w:pos="9707"/>
        </w:tabs>
        <w:spacing w:after="200" w:line="264" w:lineRule="auto"/>
        <w:ind w:left="0"/>
        <w:jc w:val="left"/>
        <w:rPr>
          <w:rFonts w:asciiTheme="majorHAnsi" w:eastAsiaTheme="majorEastAsia" w:hAnsiTheme="majorHAnsi" w:cstheme="majorBidi"/>
          <w:color w:val="2F1B15" w:themeColor="accent1" w:themeShade="BF"/>
          <w:sz w:val="26"/>
          <w:szCs w:val="26"/>
        </w:rPr>
      </w:pPr>
      <w:r>
        <w:br w:type="page"/>
      </w:r>
    </w:p>
    <w:p w:rsidR="00DF11FA" w:rsidRDefault="00DF11FA" w:rsidP="00DF11FA">
      <w:pPr>
        <w:pStyle w:val="Kop2"/>
      </w:pPr>
      <w:r>
        <w:lastRenderedPageBreak/>
        <w:t>Wat zijn de criteria waaraan ik wil voldoen?</w:t>
      </w:r>
    </w:p>
    <w:p w:rsidR="00787431" w:rsidRDefault="00787431" w:rsidP="00787431">
      <w:r>
        <w:t xml:space="preserve">Ik wil voldoende kennis op doen op het ontwerpgedeelte van een webpagina/programma, waarmee ik een webpagina voor mijzelf ontwikkel waar ik 100% tevreden mee ben. Ik wil een portfolio maken van alle kennis die ik heb opgedaan tijdens de </w:t>
      </w:r>
      <w:proofErr w:type="spellStart"/>
      <w:r>
        <w:t>Fontys</w:t>
      </w:r>
      <w:proofErr w:type="spellEnd"/>
      <w:r>
        <w:t xml:space="preserve"> opleiding. </w:t>
      </w:r>
    </w:p>
    <w:p w:rsidR="00787431" w:rsidRDefault="00787431" w:rsidP="00787431"/>
    <w:p w:rsidR="00787431" w:rsidRDefault="00787431" w:rsidP="00787431">
      <w:pPr>
        <w:pStyle w:val="Kop2"/>
      </w:pPr>
      <w:r>
        <w:t>Welke begeleiding denk ik nodig te hebben?</w:t>
      </w:r>
    </w:p>
    <w:p w:rsidR="00787431" w:rsidRPr="00787431" w:rsidRDefault="00787431" w:rsidP="00787431">
      <w:r>
        <w:t xml:space="preserve">Tijdens de Hbo-opleiding zal ik begeleiding nodig hebben van de docenten op het </w:t>
      </w:r>
      <w:proofErr w:type="spellStart"/>
      <w:r>
        <w:t>Fontys</w:t>
      </w:r>
      <w:proofErr w:type="spellEnd"/>
      <w:r>
        <w:t xml:space="preserve">. Ik heb een werkplek nodig waarbij ik mijn huiswerk kan doen en kan gaan hobbyen aan een website. </w:t>
      </w:r>
    </w:p>
    <w:p w:rsidR="00DF11FA" w:rsidRPr="006A77BC" w:rsidRDefault="00DF11FA" w:rsidP="006A77BC"/>
    <w:p w:rsidR="00ED5E03" w:rsidRDefault="00ED5E03">
      <w:pPr>
        <w:tabs>
          <w:tab w:val="clear" w:pos="4846"/>
          <w:tab w:val="clear" w:pos="9707"/>
        </w:tabs>
        <w:spacing w:after="200" w:line="264" w:lineRule="auto"/>
        <w:ind w:left="0"/>
        <w:jc w:val="left"/>
      </w:pPr>
      <w:r>
        <w:br w:type="page"/>
      </w:r>
    </w:p>
    <w:p w:rsidR="000E1EC6" w:rsidRDefault="00ED5E03" w:rsidP="00ED5E03">
      <w:pPr>
        <w:pStyle w:val="Kop1"/>
      </w:pPr>
      <w:r>
        <w:lastRenderedPageBreak/>
        <w:t>Nawoord</w:t>
      </w:r>
    </w:p>
    <w:p w:rsidR="00ED5E03" w:rsidRDefault="00ED5E03">
      <w:pPr>
        <w:tabs>
          <w:tab w:val="clear" w:pos="4846"/>
          <w:tab w:val="clear" w:pos="9707"/>
        </w:tabs>
        <w:spacing w:after="200" w:line="264" w:lineRule="auto"/>
        <w:ind w:left="0"/>
        <w:jc w:val="left"/>
      </w:pPr>
      <w:r>
        <w:br w:type="page"/>
      </w:r>
    </w:p>
    <w:p w:rsidR="00ED5E03" w:rsidRDefault="009B63F1" w:rsidP="009B63F1">
      <w:pPr>
        <w:pStyle w:val="Kop1"/>
      </w:pPr>
      <w:r>
        <w:rPr>
          <w:noProof/>
          <w:lang w:val="en-GB" w:eastAsia="en-GB"/>
        </w:rPr>
        <w:lastRenderedPageBreak/>
        <w:drawing>
          <wp:anchor distT="0" distB="0" distL="114300" distR="114300" simplePos="0" relativeHeight="251663360" behindDoc="1" locked="0" layoutInCell="1" allowOverlap="1">
            <wp:simplePos x="0" y="0"/>
            <wp:positionH relativeFrom="margin">
              <wp:posOffset>-781493</wp:posOffset>
            </wp:positionH>
            <wp:positionV relativeFrom="paragraph">
              <wp:posOffset>265814</wp:posOffset>
            </wp:positionV>
            <wp:extent cx="6719777" cy="8696180"/>
            <wp:effectExtent l="0" t="0" r="5080" b="0"/>
            <wp:wrapNone/>
            <wp:docPr id="3" name="Afbeelding 3" descr="C:\Users\Rebecca\AppData\Local\Microsoft\Windows\INetCacheContent.Word\file-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becca\AppData\Local\Microsoft\Windows\INetCacheContent.Word\file-page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23870" cy="870147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Bijlage 1: </w:t>
      </w:r>
      <w:proofErr w:type="gramStart"/>
      <w:r>
        <w:t>CV</w:t>
      </w:r>
      <w:proofErr w:type="gramEnd"/>
    </w:p>
    <w:p w:rsidR="009B63F1" w:rsidRDefault="009B63F1">
      <w:pPr>
        <w:tabs>
          <w:tab w:val="clear" w:pos="4846"/>
          <w:tab w:val="clear" w:pos="9707"/>
        </w:tabs>
        <w:spacing w:after="200" w:line="264" w:lineRule="auto"/>
        <w:ind w:left="0"/>
        <w:jc w:val="left"/>
      </w:pPr>
      <w:r>
        <w:br w:type="page"/>
      </w:r>
    </w:p>
    <w:p w:rsidR="009B63F1" w:rsidRPr="009B63F1" w:rsidRDefault="009B63F1" w:rsidP="009B63F1">
      <w:r>
        <w:rPr>
          <w:noProof/>
          <w:lang w:val="en-GB" w:eastAsia="en-GB"/>
        </w:rPr>
        <w:lastRenderedPageBreak/>
        <w:drawing>
          <wp:anchor distT="0" distB="0" distL="114300" distR="114300" simplePos="0" relativeHeight="251664384" behindDoc="1" locked="0" layoutInCell="1" allowOverlap="1">
            <wp:simplePos x="0" y="0"/>
            <wp:positionH relativeFrom="margin">
              <wp:align>center</wp:align>
            </wp:positionH>
            <wp:positionV relativeFrom="paragraph">
              <wp:posOffset>0</wp:posOffset>
            </wp:positionV>
            <wp:extent cx="6805499" cy="8807116"/>
            <wp:effectExtent l="0" t="0" r="0" b="0"/>
            <wp:wrapNone/>
            <wp:docPr id="4" name="Afbeelding 4" descr="C:\Users\Rebecca\AppData\Local\Microsoft\Windows\INetCacheContent.Word\fil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becca\AppData\Local\Microsoft\Windows\INetCacheContent.Word\file-page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05499" cy="8807116"/>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B63F1" w:rsidRPr="009B63F1" w:rsidSect="002561A3">
      <w:footerReference w:type="even" r:id="rId19"/>
      <w:footerReference w:type="default" r:id="rId20"/>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6A17" w:rsidRDefault="001F6A17" w:rsidP="00DA5568">
      <w:r>
        <w:separator/>
      </w:r>
    </w:p>
    <w:p w:rsidR="001F6A17" w:rsidRDefault="001F6A17" w:rsidP="00DA5568"/>
  </w:endnote>
  <w:endnote w:type="continuationSeparator" w:id="0">
    <w:p w:rsidR="001F6A17" w:rsidRDefault="001F6A17" w:rsidP="00DA5568">
      <w:r>
        <w:continuationSeparator/>
      </w:r>
    </w:p>
    <w:p w:rsidR="001F6A17" w:rsidRDefault="001F6A17" w:rsidP="00DA55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E66" w:rsidRDefault="00977E66" w:rsidP="001431AD">
    <w:r>
      <w:tab/>
    </w:r>
  </w:p>
  <w:p w:rsidR="00977E66" w:rsidRPr="001431AD" w:rsidRDefault="00977E66" w:rsidP="001431AD">
    <w:pPr>
      <w:pStyle w:val="voettekst"/>
    </w:pPr>
    <w:r>
      <w:t xml:space="preserve">Pagina </w:t>
    </w:r>
    <w:r>
      <w:fldChar w:fldCharType="begin"/>
    </w:r>
    <w:r>
      <w:instrText>PAGE  \* Arabic  \* MERGEFORMAT</w:instrText>
    </w:r>
    <w:r>
      <w:fldChar w:fldCharType="separate"/>
    </w:r>
    <w:r w:rsidR="001A72DF">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E66" w:rsidRPr="001431AD" w:rsidRDefault="00977E66" w:rsidP="001431AD">
    <w:pPr>
      <w:pStyle w:val="voettekst"/>
      <w:jc w:val="left"/>
    </w:pPr>
    <w:r>
      <w:t xml:space="preserve">Pagina </w:t>
    </w:r>
    <w:r>
      <w:fldChar w:fldCharType="begin"/>
    </w:r>
    <w:r>
      <w:instrText>PAGE  \* Arabic  \* MERGEFORMAT</w:instrText>
    </w:r>
    <w:r>
      <w:fldChar w:fldCharType="separate"/>
    </w:r>
    <w:r w:rsidR="001A72DF">
      <w:rPr>
        <w:noProof/>
      </w:rPr>
      <w:t>7</w:t>
    </w:r>
    <w:r>
      <w:fldChar w:fldCharType="end"/>
    </w:r>
  </w:p>
  <w:p w:rsidR="00977E66" w:rsidRPr="001431AD" w:rsidRDefault="00977E66" w:rsidP="001431AD">
    <w:pPr>
      <w:pStyle w:val="Voetteks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6A17" w:rsidRDefault="001F6A17" w:rsidP="00DA5568">
      <w:r>
        <w:separator/>
      </w:r>
    </w:p>
    <w:p w:rsidR="001F6A17" w:rsidRDefault="001F6A17" w:rsidP="00DA5568"/>
  </w:footnote>
  <w:footnote w:type="continuationSeparator" w:id="0">
    <w:p w:rsidR="001F6A17" w:rsidRDefault="001F6A17" w:rsidP="00DA5568">
      <w:r>
        <w:continuationSeparator/>
      </w:r>
    </w:p>
    <w:p w:rsidR="001F6A17" w:rsidRDefault="001F6A17" w:rsidP="00DA55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FCC2FA0"/>
    <w:multiLevelType w:val="hybridMultilevel"/>
    <w:tmpl w:val="A352FC62"/>
    <w:lvl w:ilvl="0" w:tplc="F7DEB0F4">
      <w:numFmt w:val="bullet"/>
      <w:lvlText w:val="•"/>
      <w:lvlJc w:val="left"/>
      <w:pPr>
        <w:ind w:left="1995" w:hanging="201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800F28"/>
    <w:multiLevelType w:val="hybridMultilevel"/>
    <w:tmpl w:val="70E68A06"/>
    <w:lvl w:ilvl="0" w:tplc="8F705258">
      <w:numFmt w:val="bullet"/>
      <w:lvlText w:val="•"/>
      <w:lvlJc w:val="left"/>
      <w:pPr>
        <w:ind w:left="3735" w:hanging="3750"/>
      </w:pPr>
      <w:rPr>
        <w:rFonts w:ascii="Calibri" w:eastAsiaTheme="minorEastAsia" w:hAnsi="Calibri" w:cs="Calibri"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4" w15:restartNumberingAfterBreak="0">
    <w:nsid w:val="15BD249A"/>
    <w:multiLevelType w:val="hybridMultilevel"/>
    <w:tmpl w:val="031A394C"/>
    <w:lvl w:ilvl="0" w:tplc="E40898C4">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5" w15:restartNumberingAfterBreak="0">
    <w:nsid w:val="165C6C44"/>
    <w:multiLevelType w:val="hybridMultilevel"/>
    <w:tmpl w:val="DA9E6070"/>
    <w:lvl w:ilvl="0" w:tplc="F6F4B394">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6" w15:restartNumberingAfterBreak="0">
    <w:nsid w:val="4CED5E61"/>
    <w:multiLevelType w:val="hybridMultilevel"/>
    <w:tmpl w:val="D6FACA3A"/>
    <w:lvl w:ilvl="0" w:tplc="0809000F">
      <w:start w:val="1"/>
      <w:numFmt w:val="decimal"/>
      <w:lvlText w:val="%1."/>
      <w:lvlJc w:val="left"/>
      <w:pPr>
        <w:ind w:left="705"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7" w15:restartNumberingAfterBreak="0">
    <w:nsid w:val="4D835559"/>
    <w:multiLevelType w:val="hybridMultilevel"/>
    <w:tmpl w:val="10C6C772"/>
    <w:lvl w:ilvl="0" w:tplc="F7DEB0F4">
      <w:numFmt w:val="bullet"/>
      <w:lvlText w:val="•"/>
      <w:lvlJc w:val="left"/>
      <w:pPr>
        <w:ind w:left="1995" w:hanging="201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8204D0"/>
    <w:multiLevelType w:val="hybridMultilevel"/>
    <w:tmpl w:val="A5A4269C"/>
    <w:lvl w:ilvl="0" w:tplc="F7DEB0F4">
      <w:numFmt w:val="bullet"/>
      <w:lvlText w:val="•"/>
      <w:lvlJc w:val="left"/>
      <w:pPr>
        <w:ind w:left="2010" w:hanging="2010"/>
      </w:pPr>
      <w:rPr>
        <w:rFonts w:ascii="Calibri" w:eastAsiaTheme="minorEastAsia" w:hAnsi="Calibri" w:cs="Calibri" w:hint="default"/>
      </w:rPr>
    </w:lvl>
    <w:lvl w:ilvl="1" w:tplc="08090003" w:tentative="1">
      <w:start w:val="1"/>
      <w:numFmt w:val="bullet"/>
      <w:lvlText w:val="o"/>
      <w:lvlJc w:val="left"/>
      <w:pPr>
        <w:ind w:left="1455" w:hanging="360"/>
      </w:pPr>
      <w:rPr>
        <w:rFonts w:ascii="Courier New" w:hAnsi="Courier New" w:cs="Courier New" w:hint="default"/>
      </w:rPr>
    </w:lvl>
    <w:lvl w:ilvl="2" w:tplc="08090005" w:tentative="1">
      <w:start w:val="1"/>
      <w:numFmt w:val="bullet"/>
      <w:lvlText w:val=""/>
      <w:lvlJc w:val="left"/>
      <w:pPr>
        <w:ind w:left="2175" w:hanging="360"/>
      </w:pPr>
      <w:rPr>
        <w:rFonts w:ascii="Wingdings" w:hAnsi="Wingdings" w:hint="default"/>
      </w:rPr>
    </w:lvl>
    <w:lvl w:ilvl="3" w:tplc="08090001" w:tentative="1">
      <w:start w:val="1"/>
      <w:numFmt w:val="bullet"/>
      <w:lvlText w:val=""/>
      <w:lvlJc w:val="left"/>
      <w:pPr>
        <w:ind w:left="2895" w:hanging="360"/>
      </w:pPr>
      <w:rPr>
        <w:rFonts w:ascii="Symbol" w:hAnsi="Symbol" w:hint="default"/>
      </w:rPr>
    </w:lvl>
    <w:lvl w:ilvl="4" w:tplc="08090003" w:tentative="1">
      <w:start w:val="1"/>
      <w:numFmt w:val="bullet"/>
      <w:lvlText w:val="o"/>
      <w:lvlJc w:val="left"/>
      <w:pPr>
        <w:ind w:left="3615" w:hanging="360"/>
      </w:pPr>
      <w:rPr>
        <w:rFonts w:ascii="Courier New" w:hAnsi="Courier New" w:cs="Courier New" w:hint="default"/>
      </w:rPr>
    </w:lvl>
    <w:lvl w:ilvl="5" w:tplc="08090005" w:tentative="1">
      <w:start w:val="1"/>
      <w:numFmt w:val="bullet"/>
      <w:lvlText w:val=""/>
      <w:lvlJc w:val="left"/>
      <w:pPr>
        <w:ind w:left="4335" w:hanging="360"/>
      </w:pPr>
      <w:rPr>
        <w:rFonts w:ascii="Wingdings" w:hAnsi="Wingdings" w:hint="default"/>
      </w:rPr>
    </w:lvl>
    <w:lvl w:ilvl="6" w:tplc="08090001" w:tentative="1">
      <w:start w:val="1"/>
      <w:numFmt w:val="bullet"/>
      <w:lvlText w:val=""/>
      <w:lvlJc w:val="left"/>
      <w:pPr>
        <w:ind w:left="5055" w:hanging="360"/>
      </w:pPr>
      <w:rPr>
        <w:rFonts w:ascii="Symbol" w:hAnsi="Symbol" w:hint="default"/>
      </w:rPr>
    </w:lvl>
    <w:lvl w:ilvl="7" w:tplc="08090003" w:tentative="1">
      <w:start w:val="1"/>
      <w:numFmt w:val="bullet"/>
      <w:lvlText w:val="o"/>
      <w:lvlJc w:val="left"/>
      <w:pPr>
        <w:ind w:left="5775" w:hanging="360"/>
      </w:pPr>
      <w:rPr>
        <w:rFonts w:ascii="Courier New" w:hAnsi="Courier New" w:cs="Courier New" w:hint="default"/>
      </w:rPr>
    </w:lvl>
    <w:lvl w:ilvl="8" w:tplc="08090005" w:tentative="1">
      <w:start w:val="1"/>
      <w:numFmt w:val="bullet"/>
      <w:lvlText w:val=""/>
      <w:lvlJc w:val="left"/>
      <w:pPr>
        <w:ind w:left="6495" w:hanging="360"/>
      </w:pPr>
      <w:rPr>
        <w:rFonts w:ascii="Wingdings" w:hAnsi="Wingdings" w:hint="default"/>
      </w:rPr>
    </w:lvl>
  </w:abstractNum>
  <w:abstractNum w:abstractNumId="9" w15:restartNumberingAfterBreak="0">
    <w:nsid w:val="5DC470A6"/>
    <w:multiLevelType w:val="hybridMultilevel"/>
    <w:tmpl w:val="B2CCDBA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0" w15:restartNumberingAfterBreak="0">
    <w:nsid w:val="5F754921"/>
    <w:multiLevelType w:val="hybridMultilevel"/>
    <w:tmpl w:val="8452C3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00619B0"/>
    <w:multiLevelType w:val="hybridMultilevel"/>
    <w:tmpl w:val="0638E586"/>
    <w:lvl w:ilvl="0" w:tplc="F7DEB0F4">
      <w:numFmt w:val="bullet"/>
      <w:lvlText w:val="•"/>
      <w:lvlJc w:val="left"/>
      <w:pPr>
        <w:ind w:left="1995" w:hanging="2010"/>
      </w:pPr>
      <w:rPr>
        <w:rFonts w:ascii="Calibri" w:eastAsiaTheme="minorEastAsia" w:hAnsi="Calibri" w:cs="Calibri"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12" w15:restartNumberingAfterBreak="0">
    <w:nsid w:val="687941BD"/>
    <w:multiLevelType w:val="hybridMultilevel"/>
    <w:tmpl w:val="55063D4A"/>
    <w:lvl w:ilvl="0" w:tplc="0A7CB2F8">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3" w15:restartNumberingAfterBreak="0">
    <w:nsid w:val="765B4AC3"/>
    <w:multiLevelType w:val="hybridMultilevel"/>
    <w:tmpl w:val="4EBAAB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BB77DED"/>
    <w:multiLevelType w:val="hybridMultilevel"/>
    <w:tmpl w:val="CE9854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DAD17A6"/>
    <w:multiLevelType w:val="hybridMultilevel"/>
    <w:tmpl w:val="A0B0EF28"/>
    <w:lvl w:ilvl="0" w:tplc="F294A2BC">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6" w15:restartNumberingAfterBreak="0">
    <w:nsid w:val="7E6D72CF"/>
    <w:multiLevelType w:val="hybridMultilevel"/>
    <w:tmpl w:val="790674DA"/>
    <w:lvl w:ilvl="0" w:tplc="F7DEB0F4">
      <w:numFmt w:val="bullet"/>
      <w:lvlText w:val="•"/>
      <w:lvlJc w:val="left"/>
      <w:pPr>
        <w:ind w:left="1995" w:hanging="201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C866A0"/>
    <w:multiLevelType w:val="hybridMultilevel"/>
    <w:tmpl w:val="C9B8374E"/>
    <w:lvl w:ilvl="0" w:tplc="0809000F">
      <w:start w:val="1"/>
      <w:numFmt w:val="decimal"/>
      <w:lvlText w:val="%1."/>
      <w:lvlJc w:val="left"/>
      <w:pPr>
        <w:ind w:left="705"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2"/>
  </w:num>
  <w:num w:numId="8">
    <w:abstractNumId w:val="4"/>
  </w:num>
  <w:num w:numId="9">
    <w:abstractNumId w:val="17"/>
  </w:num>
  <w:num w:numId="10">
    <w:abstractNumId w:val="9"/>
  </w:num>
  <w:num w:numId="11">
    <w:abstractNumId w:val="11"/>
  </w:num>
  <w:num w:numId="12">
    <w:abstractNumId w:val="16"/>
  </w:num>
  <w:num w:numId="13">
    <w:abstractNumId w:val="3"/>
  </w:num>
  <w:num w:numId="14">
    <w:abstractNumId w:val="7"/>
  </w:num>
  <w:num w:numId="15">
    <w:abstractNumId w:val="2"/>
  </w:num>
  <w:num w:numId="16">
    <w:abstractNumId w:val="8"/>
  </w:num>
  <w:num w:numId="17">
    <w:abstractNumId w:val="6"/>
  </w:num>
  <w:num w:numId="18">
    <w:abstractNumId w:val="5"/>
  </w:num>
  <w:num w:numId="19">
    <w:abstractNumId w:val="15"/>
  </w:num>
  <w:num w:numId="20">
    <w:abstractNumId w:val="13"/>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AE1"/>
    <w:rsid w:val="0001207E"/>
    <w:rsid w:val="000344CE"/>
    <w:rsid w:val="00071943"/>
    <w:rsid w:val="00085F8C"/>
    <w:rsid w:val="000B78CB"/>
    <w:rsid w:val="000D3902"/>
    <w:rsid w:val="000E1EC6"/>
    <w:rsid w:val="001419B3"/>
    <w:rsid w:val="001431AD"/>
    <w:rsid w:val="00147087"/>
    <w:rsid w:val="00153DEE"/>
    <w:rsid w:val="001923A1"/>
    <w:rsid w:val="001A72DF"/>
    <w:rsid w:val="001C4C76"/>
    <w:rsid w:val="001E4D7C"/>
    <w:rsid w:val="001F6A17"/>
    <w:rsid w:val="002561A3"/>
    <w:rsid w:val="002647B4"/>
    <w:rsid w:val="00283F9F"/>
    <w:rsid w:val="00292387"/>
    <w:rsid w:val="002A29F8"/>
    <w:rsid w:val="002C74CF"/>
    <w:rsid w:val="003058F3"/>
    <w:rsid w:val="00334336"/>
    <w:rsid w:val="00373614"/>
    <w:rsid w:val="00386B3C"/>
    <w:rsid w:val="003A43E2"/>
    <w:rsid w:val="003B32B5"/>
    <w:rsid w:val="0041569D"/>
    <w:rsid w:val="00433D38"/>
    <w:rsid w:val="00437ED7"/>
    <w:rsid w:val="00447520"/>
    <w:rsid w:val="00545CAB"/>
    <w:rsid w:val="005B7DA3"/>
    <w:rsid w:val="005D5347"/>
    <w:rsid w:val="005E49AC"/>
    <w:rsid w:val="005F3F67"/>
    <w:rsid w:val="006237B9"/>
    <w:rsid w:val="00650290"/>
    <w:rsid w:val="006702CA"/>
    <w:rsid w:val="00674B41"/>
    <w:rsid w:val="006A6231"/>
    <w:rsid w:val="006A77BC"/>
    <w:rsid w:val="00706E37"/>
    <w:rsid w:val="00710AB9"/>
    <w:rsid w:val="0076260A"/>
    <w:rsid w:val="00770431"/>
    <w:rsid w:val="00787431"/>
    <w:rsid w:val="007A6374"/>
    <w:rsid w:val="007B2ADC"/>
    <w:rsid w:val="007D0A05"/>
    <w:rsid w:val="007E2C5F"/>
    <w:rsid w:val="00827133"/>
    <w:rsid w:val="00832500"/>
    <w:rsid w:val="00856AE1"/>
    <w:rsid w:val="00865ED4"/>
    <w:rsid w:val="00886C5B"/>
    <w:rsid w:val="008B5F36"/>
    <w:rsid w:val="008C7435"/>
    <w:rsid w:val="008F3617"/>
    <w:rsid w:val="00906926"/>
    <w:rsid w:val="0093775B"/>
    <w:rsid w:val="00966196"/>
    <w:rsid w:val="00972194"/>
    <w:rsid w:val="00977E66"/>
    <w:rsid w:val="00984EF0"/>
    <w:rsid w:val="009B63F1"/>
    <w:rsid w:val="009D3DFD"/>
    <w:rsid w:val="00A316BA"/>
    <w:rsid w:val="00A36A9B"/>
    <w:rsid w:val="00A83B20"/>
    <w:rsid w:val="00A97B15"/>
    <w:rsid w:val="00AB10B5"/>
    <w:rsid w:val="00AC359C"/>
    <w:rsid w:val="00AD023E"/>
    <w:rsid w:val="00B94CE2"/>
    <w:rsid w:val="00BE24D5"/>
    <w:rsid w:val="00C47E69"/>
    <w:rsid w:val="00CD2A3A"/>
    <w:rsid w:val="00CF3593"/>
    <w:rsid w:val="00CF66C8"/>
    <w:rsid w:val="00CF7E5C"/>
    <w:rsid w:val="00D02EA9"/>
    <w:rsid w:val="00D03CFA"/>
    <w:rsid w:val="00D65A82"/>
    <w:rsid w:val="00D7316E"/>
    <w:rsid w:val="00DA2545"/>
    <w:rsid w:val="00DA2E2F"/>
    <w:rsid w:val="00DA36D0"/>
    <w:rsid w:val="00DA5568"/>
    <w:rsid w:val="00DC6DA5"/>
    <w:rsid w:val="00DD0D67"/>
    <w:rsid w:val="00DD4490"/>
    <w:rsid w:val="00DF11FA"/>
    <w:rsid w:val="00E177B9"/>
    <w:rsid w:val="00E723AC"/>
    <w:rsid w:val="00EA1B9A"/>
    <w:rsid w:val="00EB1781"/>
    <w:rsid w:val="00ED5E03"/>
    <w:rsid w:val="00F4546A"/>
    <w:rsid w:val="00F51D02"/>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66725"/>
  <w15:chartTrackingRefBased/>
  <w15:docId w15:val="{886787A6-C5E2-42BC-9361-3D568427C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DA5568"/>
    <w:pPr>
      <w:tabs>
        <w:tab w:val="center" w:pos="4846"/>
        <w:tab w:val="right" w:pos="9707"/>
      </w:tabs>
      <w:spacing w:after="3" w:line="265" w:lineRule="auto"/>
      <w:ind w:left="-15"/>
      <w:jc w:val="both"/>
    </w:pPr>
    <w:rPr>
      <w:sz w:val="22"/>
      <w:szCs w:val="22"/>
    </w:rPr>
  </w:style>
  <w:style w:type="paragraph" w:styleId="Kop1">
    <w:name w:val="heading 1"/>
    <w:basedOn w:val="Standaard"/>
    <w:next w:val="Standaard"/>
    <w:link w:val="Kop1Char"/>
    <w:qFormat/>
    <w:rsid w:val="00147087"/>
    <w:pPr>
      <w:keepNext/>
      <w:keepLines/>
      <w:spacing w:before="240" w:after="0"/>
      <w:outlineLvl w:val="0"/>
    </w:pPr>
    <w:rPr>
      <w:rFonts w:asciiTheme="majorHAnsi" w:eastAsiaTheme="majorEastAsia" w:hAnsiTheme="majorHAnsi" w:cstheme="majorBidi"/>
      <w:color w:val="2F1B15" w:themeColor="accent1" w:themeShade="BF"/>
      <w:sz w:val="32"/>
      <w:szCs w:val="32"/>
    </w:rPr>
  </w:style>
  <w:style w:type="paragraph" w:styleId="Kop2">
    <w:name w:val="heading 2"/>
    <w:basedOn w:val="Standaard"/>
    <w:next w:val="Standaard"/>
    <w:link w:val="Kop2Char"/>
    <w:unhideWhenUsed/>
    <w:qFormat/>
    <w:rsid w:val="00DA2545"/>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433D38"/>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ind w:left="-15"/>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rsid w:val="00147087"/>
    <w:rPr>
      <w:rFonts w:asciiTheme="majorHAnsi" w:eastAsiaTheme="majorEastAsia" w:hAnsiTheme="majorHAnsi" w:cstheme="majorBidi"/>
      <w:color w:val="2F1B15" w:themeColor="accent1" w:themeShade="BF"/>
      <w:sz w:val="32"/>
      <w:szCs w:val="32"/>
    </w:rPr>
  </w:style>
  <w:style w:type="paragraph" w:styleId="Kopvaninhoudsopgave">
    <w:name w:val="TOC Heading"/>
    <w:basedOn w:val="Kop1"/>
    <w:next w:val="Standaard"/>
    <w:uiPriority w:val="39"/>
    <w:unhideWhenUsed/>
    <w:qFormat/>
    <w:rsid w:val="00147087"/>
    <w:pPr>
      <w:spacing w:line="259" w:lineRule="auto"/>
      <w:outlineLvl w:val="9"/>
    </w:pPr>
    <w:rPr>
      <w:lang w:val="en-GB" w:eastAsia="en-GB"/>
    </w:rPr>
  </w:style>
  <w:style w:type="paragraph" w:styleId="Inhopg1">
    <w:name w:val="toc 1"/>
    <w:basedOn w:val="Standaard"/>
    <w:next w:val="Standaard"/>
    <w:autoRedefine/>
    <w:uiPriority w:val="39"/>
    <w:unhideWhenUsed/>
    <w:rsid w:val="00147087"/>
    <w:pPr>
      <w:spacing w:after="100"/>
    </w:pPr>
  </w:style>
  <w:style w:type="paragraph" w:styleId="Koptekst0">
    <w:name w:val="header"/>
    <w:basedOn w:val="Standaard"/>
    <w:link w:val="KoptekstChar"/>
    <w:uiPriority w:val="99"/>
    <w:unhideWhenUsed/>
    <w:rsid w:val="002561A3"/>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2561A3"/>
  </w:style>
  <w:style w:type="paragraph" w:styleId="Voettekst0">
    <w:name w:val="footer"/>
    <w:basedOn w:val="Standaard"/>
    <w:link w:val="VoettekstChar"/>
    <w:uiPriority w:val="99"/>
    <w:unhideWhenUsed/>
    <w:rsid w:val="002561A3"/>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2561A3"/>
  </w:style>
  <w:style w:type="table" w:styleId="Lijsttabel3-Accent5">
    <w:name w:val="List Table 3 Accent 5"/>
    <w:basedOn w:val="Standaardtabel"/>
    <w:uiPriority w:val="48"/>
    <w:rsid w:val="002561A3"/>
    <w:pPr>
      <w:spacing w:after="0" w:line="240" w:lineRule="auto"/>
    </w:pPr>
    <w:tblPr>
      <w:tblStyleRowBandSize w:val="1"/>
      <w:tblStyleColBandSize w:val="1"/>
      <w:tblBorders>
        <w:top w:val="single" w:sz="4" w:space="0" w:color="864F3D" w:themeColor="accent5"/>
        <w:left w:val="single" w:sz="4" w:space="0" w:color="864F3D" w:themeColor="accent5"/>
        <w:bottom w:val="single" w:sz="4" w:space="0" w:color="864F3D" w:themeColor="accent5"/>
        <w:right w:val="single" w:sz="4" w:space="0" w:color="864F3D" w:themeColor="accent5"/>
      </w:tblBorders>
    </w:tblPr>
    <w:tblStylePr w:type="firstRow">
      <w:rPr>
        <w:b/>
        <w:bCs/>
        <w:color w:val="FFFFFF" w:themeColor="background1"/>
      </w:rPr>
      <w:tblPr/>
      <w:tcPr>
        <w:shd w:val="clear" w:color="auto" w:fill="864F3D" w:themeFill="accent5"/>
      </w:tcPr>
    </w:tblStylePr>
    <w:tblStylePr w:type="lastRow">
      <w:rPr>
        <w:b/>
        <w:bCs/>
      </w:rPr>
      <w:tblPr/>
      <w:tcPr>
        <w:tcBorders>
          <w:top w:val="double" w:sz="4" w:space="0" w:color="864F3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4F3D" w:themeColor="accent5"/>
          <w:right w:val="single" w:sz="4" w:space="0" w:color="864F3D" w:themeColor="accent5"/>
        </w:tcBorders>
      </w:tcPr>
    </w:tblStylePr>
    <w:tblStylePr w:type="band1Horz">
      <w:tblPr/>
      <w:tcPr>
        <w:tcBorders>
          <w:top w:val="single" w:sz="4" w:space="0" w:color="864F3D" w:themeColor="accent5"/>
          <w:bottom w:val="single" w:sz="4" w:space="0" w:color="864F3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4F3D" w:themeColor="accent5"/>
          <w:left w:val="nil"/>
        </w:tcBorders>
      </w:tcPr>
    </w:tblStylePr>
    <w:tblStylePr w:type="swCell">
      <w:tblPr/>
      <w:tcPr>
        <w:tcBorders>
          <w:top w:val="double" w:sz="4" w:space="0" w:color="864F3D" w:themeColor="accent5"/>
          <w:right w:val="nil"/>
        </w:tcBorders>
      </w:tcPr>
    </w:tblStylePr>
  </w:style>
  <w:style w:type="table" w:customStyle="1" w:styleId="TableGrid">
    <w:name w:val="TableGrid"/>
    <w:rsid w:val="005D5347"/>
    <w:pPr>
      <w:spacing w:before="0" w:after="0" w:line="240" w:lineRule="auto"/>
    </w:pPr>
    <w:rPr>
      <w:color w:val="auto"/>
      <w:sz w:val="22"/>
      <w:szCs w:val="22"/>
      <w:lang w:val="en-GB" w:eastAsia="en-GB"/>
    </w:rPr>
    <w:tblPr>
      <w:tblCellMar>
        <w:top w:w="0" w:type="dxa"/>
        <w:left w:w="0" w:type="dxa"/>
        <w:bottom w:w="0" w:type="dxa"/>
        <w:right w:w="0" w:type="dxa"/>
      </w:tblCellMar>
    </w:tblPr>
  </w:style>
  <w:style w:type="character" w:styleId="Vermelding">
    <w:name w:val="Mention"/>
    <w:basedOn w:val="Standaardalinea-lettertype"/>
    <w:uiPriority w:val="99"/>
    <w:semiHidden/>
    <w:unhideWhenUsed/>
    <w:rsid w:val="00437ED7"/>
    <w:rPr>
      <w:color w:val="2B579A"/>
      <w:shd w:val="clear" w:color="auto" w:fill="E6E6E6"/>
    </w:rPr>
  </w:style>
  <w:style w:type="table" w:styleId="Lijsttabel3-Accent3">
    <w:name w:val="List Table 3 Accent 3"/>
    <w:basedOn w:val="Standaardtabel"/>
    <w:uiPriority w:val="48"/>
    <w:rsid w:val="00DA5568"/>
    <w:pPr>
      <w:spacing w:after="0" w:line="240" w:lineRule="auto"/>
    </w:pPr>
    <w:tblPr>
      <w:tblStyleRowBandSize w:val="1"/>
      <w:tblStyleColBandSize w:val="1"/>
      <w:tblBorders>
        <w:top w:val="single" w:sz="4" w:space="0" w:color="CD532D" w:themeColor="accent3"/>
        <w:left w:val="single" w:sz="4" w:space="0" w:color="CD532D" w:themeColor="accent3"/>
        <w:bottom w:val="single" w:sz="4" w:space="0" w:color="CD532D" w:themeColor="accent3"/>
        <w:right w:val="single" w:sz="4" w:space="0" w:color="CD532D" w:themeColor="accent3"/>
      </w:tblBorders>
    </w:tblPr>
    <w:tblStylePr w:type="firstRow">
      <w:rPr>
        <w:b/>
        <w:bCs/>
        <w:color w:val="FFFFFF" w:themeColor="background1"/>
      </w:rPr>
      <w:tblPr/>
      <w:tcPr>
        <w:shd w:val="clear" w:color="auto" w:fill="CD532D" w:themeFill="accent3"/>
      </w:tcPr>
    </w:tblStylePr>
    <w:tblStylePr w:type="lastRow">
      <w:rPr>
        <w:b/>
        <w:bCs/>
      </w:rPr>
      <w:tblPr/>
      <w:tcPr>
        <w:tcBorders>
          <w:top w:val="double" w:sz="4" w:space="0" w:color="CD532D"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D532D" w:themeColor="accent3"/>
          <w:right w:val="single" w:sz="4" w:space="0" w:color="CD532D" w:themeColor="accent3"/>
        </w:tcBorders>
      </w:tcPr>
    </w:tblStylePr>
    <w:tblStylePr w:type="band1Horz">
      <w:tblPr/>
      <w:tcPr>
        <w:tcBorders>
          <w:top w:val="single" w:sz="4" w:space="0" w:color="CD532D" w:themeColor="accent3"/>
          <w:bottom w:val="single" w:sz="4" w:space="0" w:color="CD532D"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D532D" w:themeColor="accent3"/>
          <w:left w:val="nil"/>
        </w:tcBorders>
      </w:tcPr>
    </w:tblStylePr>
    <w:tblStylePr w:type="swCell">
      <w:tblPr/>
      <w:tcPr>
        <w:tcBorders>
          <w:top w:val="double" w:sz="4" w:space="0" w:color="CD532D" w:themeColor="accent3"/>
          <w:right w:val="nil"/>
        </w:tcBorders>
      </w:tcPr>
    </w:tblStylePr>
  </w:style>
  <w:style w:type="paragraph" w:styleId="Lijstalinea">
    <w:name w:val="List Paragraph"/>
    <w:basedOn w:val="Standaard"/>
    <w:uiPriority w:val="34"/>
    <w:semiHidden/>
    <w:qFormat/>
    <w:rsid w:val="003A43E2"/>
    <w:pPr>
      <w:ind w:left="720"/>
      <w:contextualSpacing/>
    </w:pPr>
  </w:style>
  <w:style w:type="character" w:customStyle="1" w:styleId="Kop2Char">
    <w:name w:val="Kop 2 Char"/>
    <w:basedOn w:val="Standaardalinea-lettertype"/>
    <w:link w:val="Kop2"/>
    <w:rsid w:val="00DA2545"/>
    <w:rPr>
      <w:rFonts w:asciiTheme="majorHAnsi" w:eastAsiaTheme="majorEastAsia" w:hAnsiTheme="majorHAnsi" w:cstheme="majorBidi"/>
      <w:color w:val="2F1B15" w:themeColor="accent1" w:themeShade="BF"/>
      <w:sz w:val="26"/>
      <w:szCs w:val="26"/>
    </w:rPr>
  </w:style>
  <w:style w:type="paragraph" w:styleId="Inhopg2">
    <w:name w:val="toc 2"/>
    <w:basedOn w:val="Standaard"/>
    <w:next w:val="Standaard"/>
    <w:autoRedefine/>
    <w:uiPriority w:val="39"/>
    <w:unhideWhenUsed/>
    <w:rsid w:val="00DA2545"/>
    <w:pPr>
      <w:tabs>
        <w:tab w:val="clear" w:pos="4846"/>
        <w:tab w:val="clear" w:pos="9707"/>
      </w:tabs>
      <w:spacing w:after="100"/>
      <w:ind w:left="220"/>
    </w:pPr>
  </w:style>
  <w:style w:type="table" w:styleId="Lijsttabel3-Accent2">
    <w:name w:val="List Table 3 Accent 2"/>
    <w:basedOn w:val="Standaardtabel"/>
    <w:uiPriority w:val="48"/>
    <w:rsid w:val="00292387"/>
    <w:pPr>
      <w:spacing w:after="0" w:line="240" w:lineRule="auto"/>
    </w:pPr>
    <w:tblPr>
      <w:tblStyleRowBandSize w:val="1"/>
      <w:tblStyleColBandSize w:val="1"/>
      <w:tblBorders>
        <w:top w:val="single" w:sz="4" w:space="0" w:color="76A35D" w:themeColor="accent2"/>
        <w:left w:val="single" w:sz="4" w:space="0" w:color="76A35D" w:themeColor="accent2"/>
        <w:bottom w:val="single" w:sz="4" w:space="0" w:color="76A35D" w:themeColor="accent2"/>
        <w:right w:val="single" w:sz="4" w:space="0" w:color="76A35D" w:themeColor="accent2"/>
      </w:tblBorders>
    </w:tblPr>
    <w:tblStylePr w:type="firstRow">
      <w:rPr>
        <w:b/>
        <w:bCs/>
        <w:color w:val="FFFFFF" w:themeColor="background1"/>
      </w:rPr>
      <w:tblPr/>
      <w:tcPr>
        <w:shd w:val="clear" w:color="auto" w:fill="76A35D" w:themeFill="accent2"/>
      </w:tcPr>
    </w:tblStylePr>
    <w:tblStylePr w:type="lastRow">
      <w:rPr>
        <w:b/>
        <w:bCs/>
      </w:rPr>
      <w:tblPr/>
      <w:tcPr>
        <w:tcBorders>
          <w:top w:val="double" w:sz="4" w:space="0" w:color="76A35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6A35D" w:themeColor="accent2"/>
          <w:right w:val="single" w:sz="4" w:space="0" w:color="76A35D" w:themeColor="accent2"/>
        </w:tcBorders>
      </w:tcPr>
    </w:tblStylePr>
    <w:tblStylePr w:type="band1Horz">
      <w:tblPr/>
      <w:tcPr>
        <w:tcBorders>
          <w:top w:val="single" w:sz="4" w:space="0" w:color="76A35D" w:themeColor="accent2"/>
          <w:bottom w:val="single" w:sz="4" w:space="0" w:color="76A35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6A35D" w:themeColor="accent2"/>
          <w:left w:val="nil"/>
        </w:tcBorders>
      </w:tcPr>
    </w:tblStylePr>
    <w:tblStylePr w:type="swCell">
      <w:tblPr/>
      <w:tcPr>
        <w:tcBorders>
          <w:top w:val="double" w:sz="4" w:space="0" w:color="76A35D" w:themeColor="accent2"/>
          <w:right w:val="nil"/>
        </w:tcBorders>
      </w:tcPr>
    </w:tblStylePr>
  </w:style>
  <w:style w:type="character" w:customStyle="1" w:styleId="Kop3Char">
    <w:name w:val="Kop 3 Char"/>
    <w:basedOn w:val="Standaardalinea-lettertype"/>
    <w:link w:val="Kop3"/>
    <w:rsid w:val="00433D38"/>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0E1EC6"/>
    <w:pPr>
      <w:tabs>
        <w:tab w:val="clear" w:pos="4846"/>
        <w:tab w:val="clear" w:pos="9707"/>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4122">
      <w:bodyDiv w:val="1"/>
      <w:marLeft w:val="0"/>
      <w:marRight w:val="0"/>
      <w:marTop w:val="0"/>
      <w:marBottom w:val="0"/>
      <w:divBdr>
        <w:top w:val="none" w:sz="0" w:space="0" w:color="auto"/>
        <w:left w:val="none" w:sz="0" w:space="0" w:color="auto"/>
        <w:bottom w:val="none" w:sz="0" w:space="0" w:color="auto"/>
        <w:right w:val="none" w:sz="0" w:space="0" w:color="auto"/>
      </w:divBdr>
    </w:div>
    <w:div w:id="26415849">
      <w:bodyDiv w:val="1"/>
      <w:marLeft w:val="0"/>
      <w:marRight w:val="0"/>
      <w:marTop w:val="0"/>
      <w:marBottom w:val="0"/>
      <w:divBdr>
        <w:top w:val="none" w:sz="0" w:space="0" w:color="auto"/>
        <w:left w:val="none" w:sz="0" w:space="0" w:color="auto"/>
        <w:bottom w:val="none" w:sz="0" w:space="0" w:color="auto"/>
        <w:right w:val="none" w:sz="0" w:space="0" w:color="auto"/>
      </w:divBdr>
    </w:div>
    <w:div w:id="126437389">
      <w:bodyDiv w:val="1"/>
      <w:marLeft w:val="0"/>
      <w:marRight w:val="0"/>
      <w:marTop w:val="0"/>
      <w:marBottom w:val="0"/>
      <w:divBdr>
        <w:top w:val="none" w:sz="0" w:space="0" w:color="auto"/>
        <w:left w:val="none" w:sz="0" w:space="0" w:color="auto"/>
        <w:bottom w:val="none" w:sz="0" w:space="0" w:color="auto"/>
        <w:right w:val="none" w:sz="0" w:space="0" w:color="auto"/>
      </w:divBdr>
    </w:div>
    <w:div w:id="143014711">
      <w:bodyDiv w:val="1"/>
      <w:marLeft w:val="0"/>
      <w:marRight w:val="0"/>
      <w:marTop w:val="0"/>
      <w:marBottom w:val="0"/>
      <w:divBdr>
        <w:top w:val="none" w:sz="0" w:space="0" w:color="auto"/>
        <w:left w:val="none" w:sz="0" w:space="0" w:color="auto"/>
        <w:bottom w:val="none" w:sz="0" w:space="0" w:color="auto"/>
        <w:right w:val="none" w:sz="0" w:space="0" w:color="auto"/>
      </w:divBdr>
    </w:div>
    <w:div w:id="147095138">
      <w:bodyDiv w:val="1"/>
      <w:marLeft w:val="0"/>
      <w:marRight w:val="0"/>
      <w:marTop w:val="0"/>
      <w:marBottom w:val="0"/>
      <w:divBdr>
        <w:top w:val="none" w:sz="0" w:space="0" w:color="auto"/>
        <w:left w:val="none" w:sz="0" w:space="0" w:color="auto"/>
        <w:bottom w:val="none" w:sz="0" w:space="0" w:color="auto"/>
        <w:right w:val="none" w:sz="0" w:space="0" w:color="auto"/>
      </w:divBdr>
    </w:div>
    <w:div w:id="403072083">
      <w:bodyDiv w:val="1"/>
      <w:marLeft w:val="0"/>
      <w:marRight w:val="0"/>
      <w:marTop w:val="0"/>
      <w:marBottom w:val="0"/>
      <w:divBdr>
        <w:top w:val="none" w:sz="0" w:space="0" w:color="auto"/>
        <w:left w:val="none" w:sz="0" w:space="0" w:color="auto"/>
        <w:bottom w:val="none" w:sz="0" w:space="0" w:color="auto"/>
        <w:right w:val="none" w:sz="0" w:space="0" w:color="auto"/>
      </w:divBdr>
    </w:div>
    <w:div w:id="516848324">
      <w:bodyDiv w:val="1"/>
      <w:marLeft w:val="0"/>
      <w:marRight w:val="0"/>
      <w:marTop w:val="0"/>
      <w:marBottom w:val="0"/>
      <w:divBdr>
        <w:top w:val="none" w:sz="0" w:space="0" w:color="auto"/>
        <w:left w:val="none" w:sz="0" w:space="0" w:color="auto"/>
        <w:bottom w:val="none" w:sz="0" w:space="0" w:color="auto"/>
        <w:right w:val="none" w:sz="0" w:space="0" w:color="auto"/>
      </w:divBdr>
    </w:div>
    <w:div w:id="796529099">
      <w:bodyDiv w:val="1"/>
      <w:marLeft w:val="0"/>
      <w:marRight w:val="0"/>
      <w:marTop w:val="0"/>
      <w:marBottom w:val="0"/>
      <w:divBdr>
        <w:top w:val="none" w:sz="0" w:space="0" w:color="auto"/>
        <w:left w:val="none" w:sz="0" w:space="0" w:color="auto"/>
        <w:bottom w:val="none" w:sz="0" w:space="0" w:color="auto"/>
        <w:right w:val="none" w:sz="0" w:space="0" w:color="auto"/>
      </w:divBdr>
    </w:div>
    <w:div w:id="913205402">
      <w:bodyDiv w:val="1"/>
      <w:marLeft w:val="0"/>
      <w:marRight w:val="0"/>
      <w:marTop w:val="0"/>
      <w:marBottom w:val="0"/>
      <w:divBdr>
        <w:top w:val="none" w:sz="0" w:space="0" w:color="auto"/>
        <w:left w:val="none" w:sz="0" w:space="0" w:color="auto"/>
        <w:bottom w:val="none" w:sz="0" w:space="0" w:color="auto"/>
        <w:right w:val="none" w:sz="0" w:space="0" w:color="auto"/>
      </w:divBdr>
    </w:div>
    <w:div w:id="1001858427">
      <w:bodyDiv w:val="1"/>
      <w:marLeft w:val="0"/>
      <w:marRight w:val="0"/>
      <w:marTop w:val="0"/>
      <w:marBottom w:val="0"/>
      <w:divBdr>
        <w:top w:val="none" w:sz="0" w:space="0" w:color="auto"/>
        <w:left w:val="none" w:sz="0" w:space="0" w:color="auto"/>
        <w:bottom w:val="none" w:sz="0" w:space="0" w:color="auto"/>
        <w:right w:val="none" w:sz="0" w:space="0" w:color="auto"/>
      </w:divBdr>
    </w:div>
    <w:div w:id="1215122459">
      <w:bodyDiv w:val="1"/>
      <w:marLeft w:val="0"/>
      <w:marRight w:val="0"/>
      <w:marTop w:val="0"/>
      <w:marBottom w:val="0"/>
      <w:divBdr>
        <w:top w:val="none" w:sz="0" w:space="0" w:color="auto"/>
        <w:left w:val="none" w:sz="0" w:space="0" w:color="auto"/>
        <w:bottom w:val="none" w:sz="0" w:space="0" w:color="auto"/>
        <w:right w:val="none" w:sz="0" w:space="0" w:color="auto"/>
      </w:divBdr>
    </w:div>
    <w:div w:id="123365921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05252552">
      <w:bodyDiv w:val="1"/>
      <w:marLeft w:val="0"/>
      <w:marRight w:val="0"/>
      <w:marTop w:val="0"/>
      <w:marBottom w:val="0"/>
      <w:divBdr>
        <w:top w:val="none" w:sz="0" w:space="0" w:color="auto"/>
        <w:left w:val="none" w:sz="0" w:space="0" w:color="auto"/>
        <w:bottom w:val="none" w:sz="0" w:space="0" w:color="auto"/>
        <w:right w:val="none" w:sz="0" w:space="0" w:color="auto"/>
      </w:divBdr>
    </w:div>
    <w:div w:id="1600481546">
      <w:bodyDiv w:val="1"/>
      <w:marLeft w:val="0"/>
      <w:marRight w:val="0"/>
      <w:marTop w:val="0"/>
      <w:marBottom w:val="0"/>
      <w:divBdr>
        <w:top w:val="none" w:sz="0" w:space="0" w:color="auto"/>
        <w:left w:val="none" w:sz="0" w:space="0" w:color="auto"/>
        <w:bottom w:val="none" w:sz="0" w:space="0" w:color="auto"/>
        <w:right w:val="none" w:sz="0" w:space="0" w:color="auto"/>
      </w:divBdr>
    </w:div>
    <w:div w:id="1664511005">
      <w:bodyDiv w:val="1"/>
      <w:marLeft w:val="0"/>
      <w:marRight w:val="0"/>
      <w:marTop w:val="0"/>
      <w:marBottom w:val="0"/>
      <w:divBdr>
        <w:top w:val="none" w:sz="0" w:space="0" w:color="auto"/>
        <w:left w:val="none" w:sz="0" w:space="0" w:color="auto"/>
        <w:bottom w:val="none" w:sz="0" w:space="0" w:color="auto"/>
        <w:right w:val="none" w:sz="0" w:space="0" w:color="auto"/>
      </w:divBdr>
    </w:div>
    <w:div w:id="1810782794">
      <w:bodyDiv w:val="1"/>
      <w:marLeft w:val="0"/>
      <w:marRight w:val="0"/>
      <w:marTop w:val="0"/>
      <w:marBottom w:val="0"/>
      <w:divBdr>
        <w:top w:val="none" w:sz="0" w:space="0" w:color="auto"/>
        <w:left w:val="none" w:sz="0" w:space="0" w:color="auto"/>
        <w:bottom w:val="none" w:sz="0" w:space="0" w:color="auto"/>
        <w:right w:val="none" w:sz="0" w:space="0" w:color="auto"/>
      </w:divBdr>
    </w:div>
    <w:div w:id="2011444762">
      <w:bodyDiv w:val="1"/>
      <w:marLeft w:val="0"/>
      <w:marRight w:val="0"/>
      <w:marTop w:val="0"/>
      <w:marBottom w:val="0"/>
      <w:divBdr>
        <w:top w:val="none" w:sz="0" w:space="0" w:color="auto"/>
        <w:left w:val="none" w:sz="0" w:space="0" w:color="auto"/>
        <w:bottom w:val="none" w:sz="0" w:space="0" w:color="auto"/>
        <w:right w:val="none" w:sz="0" w:space="0" w:color="auto"/>
      </w:divBdr>
    </w:div>
    <w:div w:id="205411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becca\AppData\Roaming\Microsoft\Templates\Studieverslag%20met%20foto.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2017-02-15T00:00:00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A28A3A3C-DA74-46E5-A24E-2FA31F4F1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Studieverslag met foto.dotx</Template>
  <TotalTime>5786</TotalTime>
  <Pages>1</Pages>
  <Words>3177</Words>
  <Characters>18114</Characters>
  <Application>Microsoft Office Word</Application>
  <DocSecurity>0</DocSecurity>
  <Lines>150</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Jij als werknemer</vt:lpstr>
      <vt:lpstr>Risicoanalyse</vt:lpstr>
    </vt:vector>
  </TitlesOfParts>
  <Company/>
  <LinksUpToDate>false</LinksUpToDate>
  <CharactersWithSpaces>21249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Jij als werknemer</dc:title>
  <dc:subject>Buco</dc:subject>
  <dc:creator>Rebecca Broens</dc:creator>
  <cp:keywords>Summa College ICT</cp:keywords>
  <cp:lastModifiedBy>Rebecca Broens</cp:lastModifiedBy>
  <cp:revision>62</cp:revision>
  <dcterms:created xsi:type="dcterms:W3CDTF">2017-02-17T08:30:00Z</dcterms:created>
  <dcterms:modified xsi:type="dcterms:W3CDTF">2017-04-04T06:34:00Z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